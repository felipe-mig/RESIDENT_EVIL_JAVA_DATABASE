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DFDFF"/>
  <w:body>
    <w:p w14:paraId="4585B0D3" w14:textId="77777777" w:rsidR="00E56F35" w:rsidRDefault="0080475F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EF34862" wp14:editId="462CB6D6">
                <wp:simplePos x="0" y="0"/>
                <wp:positionH relativeFrom="page">
                  <wp:align>left</wp:align>
                </wp:positionH>
                <wp:positionV relativeFrom="paragraph">
                  <wp:posOffset>-893445</wp:posOffset>
                </wp:positionV>
                <wp:extent cx="7816850" cy="10699750"/>
                <wp:effectExtent l="0" t="0" r="12700" b="25400"/>
                <wp:wrapNone/>
                <wp:docPr id="92031607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6850" cy="1069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488746" id="Rectangle 2" o:spid="_x0000_s1026" style="position:absolute;margin-left:0;margin-top:-70.35pt;width:615.5pt;height:842.5pt;z-index:-25162342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" fillcolor="#0c121e [3204]" strokecolor="#010204 [484]" strokeweight="1pt">
                <w10:wrap anchorx="page"/>
              </v:rect>
            </w:pict>
          </mc:Fallback>
        </mc:AlternateContent>
      </w:r>
      <w:r w:rsidR="00CB56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6F0469" wp14:editId="0A0913BA">
                <wp:simplePos x="0" y="0"/>
                <wp:positionH relativeFrom="margin">
                  <wp:posOffset>1694815</wp:posOffset>
                </wp:positionH>
                <wp:positionV relativeFrom="paragraph">
                  <wp:posOffset>-569595</wp:posOffset>
                </wp:positionV>
                <wp:extent cx="3528060" cy="8972550"/>
                <wp:effectExtent l="76200" t="76200" r="110490" b="120650"/>
                <wp:wrapNone/>
                <wp:docPr id="1718503593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8972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2225">
                          <a:noFill/>
                        </a:ln>
                        <a:effectLst>
                          <a:glow rad="41275">
                            <a:schemeClr val="bg1"/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E1FE694" w14:textId="77777777" w:rsidR="00E56F35" w:rsidRPr="00E90A38" w:rsidRDefault="00E56F35" w:rsidP="00E56F35">
                            <w:pPr>
                              <w:rPr>
                                <w:color w:val="024239"/>
                                <w:lang w:val="en-US"/>
                              </w:rPr>
                            </w:pPr>
                          </w:p>
                          <w:p w14:paraId="78DD79CE" w14:textId="77777777" w:rsidR="005B135D" w:rsidRPr="00FA061B" w:rsidRDefault="005B135D" w:rsidP="00E90A38">
                            <w:pPr>
                              <w:shd w:val="clear" w:color="auto" w:fill="0C121E" w:themeFill="accent1"/>
                              <w:rPr>
                                <w:color w:val="161D2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F046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33.45pt;margin-top:-44.85pt;width:277.8pt;height:706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" fillcolor="#0c121e [3204]" stroked="f" strokeweight="1.75pt">
                <v:shadow on="t" color="black" opacity="26214f" origin="-.5,-.5" offset=".74836mm,.74836mm"/>
                <v:textbox>
                  <w:txbxContent>
                    <w:p w14:paraId="0E1FE694" w14:textId="77777777" w:rsidR="00E56F35" w:rsidRPr="00E90A38" w:rsidRDefault="00E56F35" w:rsidP="00E56F35">
                      <w:pPr>
                        <w:rPr>
                          <w:color w:val="024239"/>
                          <w:lang w:val="en-US"/>
                        </w:rPr>
                      </w:pPr>
                    </w:p>
                    <w:p w14:paraId="78DD79CE" w14:textId="77777777" w:rsidR="005B135D" w:rsidRPr="00FA061B" w:rsidRDefault="005B135D" w:rsidP="00E90A38">
                      <w:pPr>
                        <w:shd w:val="clear" w:color="auto" w:fill="0C121E" w:themeFill="accent1"/>
                        <w:rPr>
                          <w:color w:val="161D2A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30F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468969" wp14:editId="42123585">
                <wp:simplePos x="0" y="0"/>
                <wp:positionH relativeFrom="column">
                  <wp:posOffset>2137410</wp:posOffset>
                </wp:positionH>
                <wp:positionV relativeFrom="paragraph">
                  <wp:posOffset>-591820</wp:posOffset>
                </wp:positionV>
                <wp:extent cx="2658676" cy="4366260"/>
                <wp:effectExtent l="19050" t="38100" r="85090" b="72390"/>
                <wp:wrapNone/>
                <wp:docPr id="59038512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676" cy="436626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softEdge rad="25400"/>
                        </a:effectLst>
                      </wps:spPr>
                      <wps:txbx>
                        <w:txbxContent>
                          <w:p w14:paraId="28DBFD37" w14:textId="77777777" w:rsidR="00E56F35" w:rsidRPr="000C7F6E" w:rsidRDefault="00E56F35" w:rsidP="00F15147">
                            <w:pPr>
                              <w:rPr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props3d w14:extrusionH="0" w14:contourW="0" w14:prstMaterial="mat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prstMaterial="matte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68969" id="Text Box 8" o:spid="_x0000_s1027" type="#_x0000_t202" style="position:absolute;margin-left:168.3pt;margin-top:-46.6pt;width:209.35pt;height:34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Dw/eHBhY2tldCBlbmQ9J3cnPz7/2wBDAAIBAQIBAQICAgICAgIC&#10;AwUDAwMDAwYEBAMFBwYHBwcGBwcICQsJCAgKCAcHCg0KCgsMDAwMBwkODw0MDgsMDAz/2wBDAQIC&#10;AgMDAwYDAwYMCAcIDAwMDAwMDAwMDAwMDAwMDAwMDAwMDAwMDAwMDAwMDAwMDAwMDAwMDAwMDAwM&#10;DAwMDAz/wAARCAFoAP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" stroked="f" strokeweight="2.25pt">
                <v:fill r:id="rId9" o:title="" recolor="t" rotate="t" type="frame"/>
                <v:shadow on="t" color="black" opacity="26214f" origin="-.5,-.5" offset=".74836mm,.74836mm"/>
                <v:textbox>
                  <w:txbxContent>
                    <w:p w14:paraId="28DBFD37" w14:textId="77777777" w:rsidR="00E56F35" w:rsidRPr="000C7F6E" w:rsidRDefault="00E56F35" w:rsidP="00F15147">
                      <w:pPr>
                        <w:rPr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props3d w14:extrusionH="0" w14:contourW="0" w14:prstMaterial="matt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DD78C0" w14:textId="77777777" w:rsidR="00E56F35" w:rsidRDefault="00E56F35" w:rsidP="00E56F35">
      <w:pPr>
        <w:rPr>
          <w:noProof/>
          <w:lang w:val="en-US"/>
        </w:rPr>
      </w:pPr>
    </w:p>
    <w:p w14:paraId="2F6E3F62" w14:textId="77777777" w:rsidR="00E56F35" w:rsidRDefault="00E56F35" w:rsidP="00692A71">
      <w:pPr>
        <w:jc w:val="right"/>
        <w:rPr>
          <w:noProof/>
          <w:lang w:val="en-US"/>
        </w:rPr>
      </w:pPr>
    </w:p>
    <w:p w14:paraId="33826014" w14:textId="77777777" w:rsidR="00E56F35" w:rsidRDefault="00E56F35" w:rsidP="00E56F35">
      <w:pPr>
        <w:rPr>
          <w:noProof/>
          <w:lang w:val="en-US"/>
        </w:rPr>
      </w:pPr>
    </w:p>
    <w:p w14:paraId="2BACB210" w14:textId="77777777" w:rsidR="00E56F35" w:rsidRPr="005B135D" w:rsidRDefault="00E56F35" w:rsidP="00E56F35">
      <w:pPr>
        <w:rPr>
          <w:noProof/>
          <w:lang w:val="en-US"/>
          <w14:glow w14:rad="63500">
            <w14:schemeClr w14:val="bg1">
              <w14:alpha w14:val="60000"/>
            </w14:schemeClr>
          </w14:glow>
        </w:rPr>
      </w:pPr>
    </w:p>
    <w:p w14:paraId="1B37DEA4" w14:textId="77777777" w:rsidR="00E56F35" w:rsidRPr="003D5187" w:rsidRDefault="00E56F35" w:rsidP="00E56F35">
      <w:pPr>
        <w:rPr>
          <w:noProof/>
          <w:lang w:val="en-US"/>
          <w14:glow w14:rad="63500">
            <w14:schemeClr w14:val="accent1">
              <w14:alpha w14:val="60000"/>
              <w14:satMod w14:val="175000"/>
            </w14:schemeClr>
          </w14:glow>
        </w:rPr>
      </w:pPr>
    </w:p>
    <w:p w14:paraId="4964F05A" w14:textId="77777777" w:rsidR="00E56F35" w:rsidRDefault="00E56F35" w:rsidP="00E56F35">
      <w:pPr>
        <w:rPr>
          <w:noProof/>
          <w:lang w:val="en-US"/>
        </w:rPr>
      </w:pPr>
    </w:p>
    <w:p w14:paraId="40657E11" w14:textId="77777777" w:rsidR="00E56F35" w:rsidRDefault="00E56F35" w:rsidP="00E56F35">
      <w:pPr>
        <w:rPr>
          <w:noProof/>
          <w:lang w:val="en-US"/>
        </w:rPr>
      </w:pPr>
    </w:p>
    <w:p w14:paraId="10A2360F" w14:textId="77777777" w:rsidR="00E56F35" w:rsidRDefault="00E56F35" w:rsidP="00E56F35">
      <w:pPr>
        <w:rPr>
          <w:noProof/>
          <w:lang w:val="en-US"/>
        </w:rPr>
      </w:pPr>
    </w:p>
    <w:p w14:paraId="3A0095CC" w14:textId="77777777" w:rsidR="00E56F35" w:rsidRDefault="00E56F35" w:rsidP="00E56F35">
      <w:pPr>
        <w:rPr>
          <w:noProof/>
          <w:lang w:val="en-US"/>
        </w:rPr>
      </w:pPr>
    </w:p>
    <w:p w14:paraId="437F7D5D" w14:textId="77777777" w:rsidR="00E56F35" w:rsidRDefault="00E56F35" w:rsidP="00E56F35">
      <w:pPr>
        <w:rPr>
          <w:noProof/>
          <w:lang w:val="en-US"/>
        </w:rPr>
      </w:pPr>
    </w:p>
    <w:p w14:paraId="0CF932DA" w14:textId="77777777" w:rsidR="00E56F35" w:rsidRDefault="00E56F35" w:rsidP="00E56F35">
      <w:pPr>
        <w:rPr>
          <w:noProof/>
          <w:lang w:val="en-US"/>
        </w:rPr>
      </w:pPr>
    </w:p>
    <w:p w14:paraId="4F209569" w14:textId="77777777" w:rsidR="00E56F35" w:rsidRDefault="00E56F35" w:rsidP="00E56F35">
      <w:pPr>
        <w:rPr>
          <w:noProof/>
          <w:lang w:val="en-US"/>
        </w:rPr>
      </w:pPr>
    </w:p>
    <w:p w14:paraId="3010AA2C" w14:textId="77777777" w:rsidR="00E56F35" w:rsidRDefault="00DD5969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9C07E2" wp14:editId="2FE73767">
                <wp:simplePos x="0" y="0"/>
                <wp:positionH relativeFrom="column">
                  <wp:posOffset>2795253</wp:posOffset>
                </wp:positionH>
                <wp:positionV relativeFrom="paragraph">
                  <wp:posOffset>109806</wp:posOffset>
                </wp:positionV>
                <wp:extent cx="1341120" cy="45719"/>
                <wp:effectExtent l="38100" t="38100" r="49530" b="88265"/>
                <wp:wrapNone/>
                <wp:docPr id="130345665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45719"/>
                        </a:xfrm>
                        <a:prstGeom prst="rect">
                          <a:avLst/>
                        </a:prstGeom>
                        <a:solidFill>
                          <a:srgbClr val="00FEFC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chemeClr val="bg2">
                              <a:lumMod val="50000"/>
                              <a:lumOff val="50000"/>
                              <a:alpha val="40000"/>
                            </a:schemeClr>
                          </a:outerShdw>
                          <a:softEdge rad="12700"/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07E8B" id="Rectangle 14" o:spid="_x0000_s1026" style="position:absolute;margin-left:220.1pt;margin-top:8.65pt;width:105.6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" fillcolor="#00fefc" stroked="f" strokeweight="1pt">
                <v:shadow on="t" color="#8a96b0 [1630]" opacity="26214f" origin="-.5,-.5" offset=".74836mm,.74836mm"/>
              </v:rect>
            </w:pict>
          </mc:Fallback>
        </mc:AlternateContent>
      </w:r>
    </w:p>
    <w:p w14:paraId="0A5D2956" w14:textId="3A918DBE" w:rsidR="00E56F35" w:rsidRDefault="00E56F35" w:rsidP="00E56F35">
      <w:pPr>
        <w:rPr>
          <w:noProof/>
          <w:lang w:val="en-US"/>
        </w:rPr>
      </w:pPr>
    </w:p>
    <w:p w14:paraId="3307896E" w14:textId="7CF796F3" w:rsidR="00E56F35" w:rsidRDefault="00440CE9" w:rsidP="00E56F35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453D23" wp14:editId="4886A29F">
                <wp:simplePos x="0" y="0"/>
                <wp:positionH relativeFrom="column">
                  <wp:posOffset>2145665</wp:posOffset>
                </wp:positionH>
                <wp:positionV relativeFrom="paragraph">
                  <wp:posOffset>6985</wp:posOffset>
                </wp:positionV>
                <wp:extent cx="2762250" cy="4140200"/>
                <wp:effectExtent l="0" t="0" r="0" b="0"/>
                <wp:wrapNone/>
                <wp:docPr id="176834306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414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glow rad="127000">
                            <a:schemeClr val="tx1"/>
                          </a:glow>
                        </a:effectLst>
                      </wps:spPr>
                      <wps:txbx>
                        <w:txbxContent>
                          <w:p w14:paraId="3415B01A" w14:textId="602FEE7B" w:rsidR="00440CE9" w:rsidRDefault="00440CE9">
                            <w:pPr>
                              <w:rPr>
                                <w:rFonts w:ascii="Consolas" w:hAnsi="Consolas" w:cs="Segoe UI Semibold"/>
                                <w:color w:val="B1ED4A" w:themeColor="background1"/>
                                <w:sz w:val="52"/>
                                <w:szCs w:val="52"/>
                                <w:lang w:val="en-US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50000">
                                        <w14:schemeClr w14:val="accent2"/>
                                      </w14:gs>
                                      <w14:gs w14:pos="100000">
                                        <w14:schemeClr w14:val="bg1"/>
                                      </w14:gs>
                                    </w14:gsLst>
                                    <w14:lin w14:ang="108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Consolas" w:hAnsi="Consolas" w:cs="Segoe UI Semibold"/>
                                <w:color w:val="B1ED4A" w:themeColor="background1"/>
                                <w:sz w:val="52"/>
                                <w:szCs w:val="52"/>
                                <w:lang w:val="en-US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50000">
                                        <w14:schemeClr w14:val="accent2"/>
                                      </w14:gs>
                                      <w14:gs w14:pos="100000">
                                        <w14:schemeClr w14:val="bg1"/>
                                      </w14:gs>
                                    </w14:gsLst>
                                    <w14:lin w14:ang="10800000" w14:scaled="0"/>
                                  </w14:gradFill>
                                </w14:textFill>
                              </w:rPr>
                              <w:t xml:space="preserve">How to compile and run a .java </w:t>
                            </w:r>
                            <w:r w:rsidR="00AC4965">
                              <w:rPr>
                                <w:rFonts w:ascii="Consolas" w:hAnsi="Consolas" w:cs="Segoe UI Semibold"/>
                                <w:color w:val="B1ED4A" w:themeColor="background1"/>
                                <w:sz w:val="52"/>
                                <w:szCs w:val="52"/>
                                <w:lang w:val="en-US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50000">
                                        <w14:schemeClr w14:val="accent2"/>
                                      </w14:gs>
                                      <w14:gs w14:pos="100000">
                                        <w14:schemeClr w14:val="bg1"/>
                                      </w14:gs>
                                    </w14:gsLst>
                                    <w14:lin w14:ang="10800000" w14:scaled="0"/>
                                  </w14:gradFill>
                                </w14:textFill>
                              </w:rPr>
                              <w:t>program</w:t>
                            </w:r>
                          </w:p>
                          <w:p w14:paraId="507B1B3C" w14:textId="5CF8139F" w:rsidR="000B66F1" w:rsidRDefault="00C72E21">
                            <w:pPr>
                              <w:rPr>
                                <w:rFonts w:ascii="Consolas" w:hAnsi="Consolas" w:cs="Segoe UI Semibold"/>
                                <w:color w:val="B1ED4A" w:themeColor="background1"/>
                                <w:sz w:val="52"/>
                                <w:szCs w:val="52"/>
                                <w:lang w:val="en-US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50000">
                                        <w14:schemeClr w14:val="accent2"/>
                                      </w14:gs>
                                      <w14:gs w14:pos="100000">
                                        <w14:schemeClr w14:val="bg1"/>
                                      </w14:gs>
                                    </w14:gsLst>
                                    <w14:lin w14:ang="108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Consolas" w:hAnsi="Consolas" w:cs="Segoe UI Semibold"/>
                                <w:color w:val="B1ED4A" w:themeColor="background1"/>
                                <w:sz w:val="52"/>
                                <w:szCs w:val="52"/>
                                <w:lang w:val="en-US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50000">
                                        <w14:schemeClr w14:val="accent2"/>
                                      </w14:gs>
                                      <w14:gs w14:pos="100000">
                                        <w14:schemeClr w14:val="bg1"/>
                                      </w14:gs>
                                    </w14:gsLst>
                                    <w14:lin w14:ang="108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</w:p>
                          <w:p w14:paraId="7BFA73D6" w14:textId="77777777" w:rsidR="00440CE9" w:rsidRDefault="00440CE9">
                            <w:pPr>
                              <w:rPr>
                                <w:rFonts w:ascii="Consolas" w:hAnsi="Consolas" w:cs="Segoe UI Semibold"/>
                                <w:color w:val="B1ED4A" w:themeColor="background1"/>
                                <w:sz w:val="52"/>
                                <w:szCs w:val="52"/>
                                <w:lang w:val="en-US"/>
                                <w14:textFill>
                                  <w14:gradFill>
                                    <w14:gsLst>
                                      <w14:gs w14:pos="0">
                                        <w14:srgbClr w14:val="00B0F0"/>
                                      </w14:gs>
                                      <w14:gs w14:pos="50000">
                                        <w14:schemeClr w14:val="accent2"/>
                                      </w14:gs>
                                      <w14:gs w14:pos="100000">
                                        <w14:schemeClr w14:val="bg1"/>
                                      </w14:gs>
                                    </w14:gsLst>
                                    <w14:lin w14:ang="10800000" w14:scaled="0"/>
                                  </w14:gradFill>
                                </w14:textFill>
                              </w:rPr>
                            </w:pPr>
                          </w:p>
                          <w:p w14:paraId="176CA06F" w14:textId="77777777" w:rsidR="00440CE9" w:rsidRDefault="00440CE9" w:rsidP="00440CE9">
                            <w:pPr>
                              <w:jc w:val="both"/>
                              <w:rPr>
                                <w:rFonts w:ascii="Consolas" w:hAnsi="Consolas" w:cs="Aharoni"/>
                                <w:color w:val="E0E4EF" w:themeColor="text1" w:themeTint="1A"/>
                                <w:sz w:val="36"/>
                                <w:szCs w:val="36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</w:pPr>
                            <w:r w:rsidRPr="004F72E8">
                              <w:rPr>
                                <w:rFonts w:ascii="Consolas" w:hAnsi="Consolas" w:cs="Aharoni"/>
                                <w:color w:val="E0E4EF" w:themeColor="text1" w:themeTint="1A"/>
                                <w:sz w:val="36"/>
                                <w:szCs w:val="36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>Felipe .M Iglesias</w:t>
                            </w:r>
                          </w:p>
                          <w:p w14:paraId="33C68AA9" w14:textId="77777777" w:rsidR="00440CE9" w:rsidRDefault="00440CE9" w:rsidP="00440CE9">
                            <w:pPr>
                              <w:jc w:val="both"/>
                              <w:rPr>
                                <w:rFonts w:ascii="Consolas" w:hAnsi="Consolas" w:cs="Aharoni"/>
                                <w:color w:val="E0E4EF" w:themeColor="text1" w:themeTint="1A"/>
                                <w:sz w:val="36"/>
                                <w:szCs w:val="36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</w:pPr>
                          </w:p>
                          <w:p w14:paraId="220BBE5D" w14:textId="77777777" w:rsidR="00440CE9" w:rsidRDefault="00440CE9" w:rsidP="00440CE9">
                            <w:pPr>
                              <w:jc w:val="both"/>
                              <w:rPr>
                                <w:rFonts w:ascii="Consolas" w:hAnsi="Consolas" w:cs="Aharoni"/>
                                <w:color w:val="E0E4EF" w:themeColor="text1" w:themeTint="1A"/>
                                <w:sz w:val="36"/>
                                <w:szCs w:val="36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</w:pPr>
                          </w:p>
                          <w:p w14:paraId="29C3F0C2" w14:textId="77777777" w:rsidR="00440CE9" w:rsidRPr="004F72E8" w:rsidRDefault="00440CE9" w:rsidP="00440CE9">
                            <w:pPr>
                              <w:rPr>
                                <w:rFonts w:ascii="Consolas" w:hAnsi="Consolas" w:cs="Aharoni"/>
                                <w:color w:val="E0E4EF" w:themeColor="text1" w:themeTint="1A"/>
                                <w:sz w:val="36"/>
                                <w:szCs w:val="36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Consolas" w:hAnsi="Consolas" w:cs="Aharoni"/>
                                <w:color w:val="E0E4EF" w:themeColor="text1" w:themeTint="1A"/>
                                <w:sz w:val="36"/>
                                <w:szCs w:val="36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>February</w:t>
                            </w:r>
                            <w:r w:rsidRPr="004F72E8">
                              <w:rPr>
                                <w:rFonts w:ascii="Consolas" w:hAnsi="Consolas" w:cs="Aharoni"/>
                                <w:color w:val="E0E4EF" w:themeColor="text1" w:themeTint="1A"/>
                                <w:sz w:val="36"/>
                                <w:szCs w:val="36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 xml:space="preserve"> 202</w:t>
                            </w:r>
                            <w:r>
                              <w:rPr>
                                <w:rFonts w:ascii="Consolas" w:hAnsi="Consolas" w:cs="Aharoni"/>
                                <w:color w:val="E0E4EF" w:themeColor="text1" w:themeTint="1A"/>
                                <w:sz w:val="36"/>
                                <w:szCs w:val="36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  <w:t>5</w:t>
                            </w:r>
                          </w:p>
                          <w:p w14:paraId="0367375F" w14:textId="77777777" w:rsidR="00440CE9" w:rsidRPr="004F72E8" w:rsidRDefault="00440CE9" w:rsidP="00440CE9">
                            <w:pPr>
                              <w:jc w:val="both"/>
                              <w:rPr>
                                <w:rFonts w:ascii="Consolas" w:hAnsi="Consolas" w:cs="Aharoni"/>
                                <w:color w:val="E0E4EF" w:themeColor="text1" w:themeTint="1A"/>
                                <w:sz w:val="36"/>
                                <w:szCs w:val="36"/>
                                <w:lang w:val="en-US"/>
                                <w14:glow w14:rad="63500">
                                  <w14:schemeClr w14:val="bg2">
                                    <w14:alpha w14:val="60000"/>
                                  </w14:schemeClr>
                                </w14:glow>
                              </w:rPr>
                            </w:pPr>
                          </w:p>
                          <w:p w14:paraId="32BCFE18" w14:textId="77777777" w:rsidR="00440CE9" w:rsidRDefault="00440C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53D23" id="Text Box 11" o:spid="_x0000_s1028" type="#_x0000_t202" style="position:absolute;margin-left:168.95pt;margin-top:.55pt;width:217.5pt;height:32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" filled="f" stroked="f" strokeweight=".5pt">
                <v:textbox>
                  <w:txbxContent>
                    <w:p w14:paraId="3415B01A" w14:textId="602FEE7B" w:rsidR="00440CE9" w:rsidRDefault="00440CE9">
                      <w:pPr>
                        <w:rPr>
                          <w:rFonts w:ascii="Consolas" w:hAnsi="Consolas" w:cs="Segoe UI Semibold"/>
                          <w:color w:val="B1ED4A" w:themeColor="background1"/>
                          <w:sz w:val="52"/>
                          <w:szCs w:val="52"/>
                          <w:lang w:val="en-US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50000">
                                  <w14:schemeClr w14:val="accent2"/>
                                </w14:gs>
                                <w14:gs w14:pos="100000">
                                  <w14:schemeClr w14:val="bg1"/>
                                </w14:gs>
                              </w14:gsLst>
                              <w14:lin w14:ang="10800000" w14:scaled="0"/>
                            </w14:gradFill>
                          </w14:textFill>
                        </w:rPr>
                      </w:pPr>
                      <w:r>
                        <w:rPr>
                          <w:rFonts w:ascii="Consolas" w:hAnsi="Consolas" w:cs="Segoe UI Semibold"/>
                          <w:color w:val="B1ED4A" w:themeColor="background1"/>
                          <w:sz w:val="52"/>
                          <w:szCs w:val="52"/>
                          <w:lang w:val="en-US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50000">
                                  <w14:schemeClr w14:val="accent2"/>
                                </w14:gs>
                                <w14:gs w14:pos="100000">
                                  <w14:schemeClr w14:val="bg1"/>
                                </w14:gs>
                              </w14:gsLst>
                              <w14:lin w14:ang="10800000" w14:scaled="0"/>
                            </w14:gradFill>
                          </w14:textFill>
                        </w:rPr>
                        <w:t xml:space="preserve">How to compile and run a .java </w:t>
                      </w:r>
                      <w:r w:rsidR="00AC4965">
                        <w:rPr>
                          <w:rFonts w:ascii="Consolas" w:hAnsi="Consolas" w:cs="Segoe UI Semibold"/>
                          <w:color w:val="B1ED4A" w:themeColor="background1"/>
                          <w:sz w:val="52"/>
                          <w:szCs w:val="52"/>
                          <w:lang w:val="en-US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50000">
                                  <w14:schemeClr w14:val="accent2"/>
                                </w14:gs>
                                <w14:gs w14:pos="100000">
                                  <w14:schemeClr w14:val="bg1"/>
                                </w14:gs>
                              </w14:gsLst>
                              <w14:lin w14:ang="10800000" w14:scaled="0"/>
                            </w14:gradFill>
                          </w14:textFill>
                        </w:rPr>
                        <w:t>program</w:t>
                      </w:r>
                    </w:p>
                    <w:p w14:paraId="507B1B3C" w14:textId="5CF8139F" w:rsidR="000B66F1" w:rsidRDefault="00C72E21">
                      <w:pPr>
                        <w:rPr>
                          <w:rFonts w:ascii="Consolas" w:hAnsi="Consolas" w:cs="Segoe UI Semibold"/>
                          <w:color w:val="B1ED4A" w:themeColor="background1"/>
                          <w:sz w:val="52"/>
                          <w:szCs w:val="52"/>
                          <w:lang w:val="en-US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50000">
                                  <w14:schemeClr w14:val="accent2"/>
                                </w14:gs>
                                <w14:gs w14:pos="100000">
                                  <w14:schemeClr w14:val="bg1"/>
                                </w14:gs>
                              </w14:gsLst>
                              <w14:lin w14:ang="10800000" w14:scaled="0"/>
                            </w14:gradFill>
                          </w14:textFill>
                        </w:rPr>
                      </w:pPr>
                      <w:r>
                        <w:rPr>
                          <w:rFonts w:ascii="Consolas" w:hAnsi="Consolas" w:cs="Segoe UI Semibold"/>
                          <w:color w:val="B1ED4A" w:themeColor="background1"/>
                          <w:sz w:val="52"/>
                          <w:szCs w:val="52"/>
                          <w:lang w:val="en-US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50000">
                                  <w14:schemeClr w14:val="accent2"/>
                                </w14:gs>
                                <w14:gs w14:pos="100000">
                                  <w14:schemeClr w14:val="bg1"/>
                                </w14:gs>
                              </w14:gsLst>
                              <w14:lin w14:ang="10800000" w14:scaled="0"/>
                            </w14:gradFill>
                          </w14:textFill>
                        </w:rPr>
                        <w:t xml:space="preserve"> </w:t>
                      </w:r>
                    </w:p>
                    <w:p w14:paraId="7BFA73D6" w14:textId="77777777" w:rsidR="00440CE9" w:rsidRDefault="00440CE9">
                      <w:pPr>
                        <w:rPr>
                          <w:rFonts w:ascii="Consolas" w:hAnsi="Consolas" w:cs="Segoe UI Semibold"/>
                          <w:color w:val="B1ED4A" w:themeColor="background1"/>
                          <w:sz w:val="52"/>
                          <w:szCs w:val="52"/>
                          <w:lang w:val="en-US"/>
                          <w14:textFill>
                            <w14:gradFill>
                              <w14:gsLst>
                                <w14:gs w14:pos="0">
                                  <w14:srgbClr w14:val="00B0F0"/>
                                </w14:gs>
                                <w14:gs w14:pos="50000">
                                  <w14:schemeClr w14:val="accent2"/>
                                </w14:gs>
                                <w14:gs w14:pos="100000">
                                  <w14:schemeClr w14:val="bg1"/>
                                </w14:gs>
                              </w14:gsLst>
                              <w14:lin w14:ang="10800000" w14:scaled="0"/>
                            </w14:gradFill>
                          </w14:textFill>
                        </w:rPr>
                      </w:pPr>
                    </w:p>
                    <w:p w14:paraId="176CA06F" w14:textId="77777777" w:rsidR="00440CE9" w:rsidRDefault="00440CE9" w:rsidP="00440CE9">
                      <w:pPr>
                        <w:jc w:val="both"/>
                        <w:rPr>
                          <w:rFonts w:ascii="Consolas" w:hAnsi="Consolas" w:cs="Aharoni"/>
                          <w:color w:val="E0E4EF" w:themeColor="text1" w:themeTint="1A"/>
                          <w:sz w:val="36"/>
                          <w:szCs w:val="36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</w:pPr>
                      <w:r w:rsidRPr="004F72E8">
                        <w:rPr>
                          <w:rFonts w:ascii="Consolas" w:hAnsi="Consolas" w:cs="Aharoni"/>
                          <w:color w:val="E0E4EF" w:themeColor="text1" w:themeTint="1A"/>
                          <w:sz w:val="36"/>
                          <w:szCs w:val="36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>Felipe .M Iglesias</w:t>
                      </w:r>
                    </w:p>
                    <w:p w14:paraId="33C68AA9" w14:textId="77777777" w:rsidR="00440CE9" w:rsidRDefault="00440CE9" w:rsidP="00440CE9">
                      <w:pPr>
                        <w:jc w:val="both"/>
                        <w:rPr>
                          <w:rFonts w:ascii="Consolas" w:hAnsi="Consolas" w:cs="Aharoni"/>
                          <w:color w:val="E0E4EF" w:themeColor="text1" w:themeTint="1A"/>
                          <w:sz w:val="36"/>
                          <w:szCs w:val="36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</w:pPr>
                    </w:p>
                    <w:p w14:paraId="220BBE5D" w14:textId="77777777" w:rsidR="00440CE9" w:rsidRDefault="00440CE9" w:rsidP="00440CE9">
                      <w:pPr>
                        <w:jc w:val="both"/>
                        <w:rPr>
                          <w:rFonts w:ascii="Consolas" w:hAnsi="Consolas" w:cs="Aharoni"/>
                          <w:color w:val="E0E4EF" w:themeColor="text1" w:themeTint="1A"/>
                          <w:sz w:val="36"/>
                          <w:szCs w:val="36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</w:pPr>
                    </w:p>
                    <w:p w14:paraId="29C3F0C2" w14:textId="77777777" w:rsidR="00440CE9" w:rsidRPr="004F72E8" w:rsidRDefault="00440CE9" w:rsidP="00440CE9">
                      <w:pPr>
                        <w:rPr>
                          <w:rFonts w:ascii="Consolas" w:hAnsi="Consolas" w:cs="Aharoni"/>
                          <w:color w:val="E0E4EF" w:themeColor="text1" w:themeTint="1A"/>
                          <w:sz w:val="36"/>
                          <w:szCs w:val="36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</w:pPr>
                      <w:r>
                        <w:rPr>
                          <w:rFonts w:ascii="Consolas" w:hAnsi="Consolas" w:cs="Aharoni"/>
                          <w:color w:val="E0E4EF" w:themeColor="text1" w:themeTint="1A"/>
                          <w:sz w:val="36"/>
                          <w:szCs w:val="36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>February</w:t>
                      </w:r>
                      <w:r w:rsidRPr="004F72E8">
                        <w:rPr>
                          <w:rFonts w:ascii="Consolas" w:hAnsi="Consolas" w:cs="Aharoni"/>
                          <w:color w:val="E0E4EF" w:themeColor="text1" w:themeTint="1A"/>
                          <w:sz w:val="36"/>
                          <w:szCs w:val="36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 xml:space="preserve"> 202</w:t>
                      </w:r>
                      <w:r>
                        <w:rPr>
                          <w:rFonts w:ascii="Consolas" w:hAnsi="Consolas" w:cs="Aharoni"/>
                          <w:color w:val="E0E4EF" w:themeColor="text1" w:themeTint="1A"/>
                          <w:sz w:val="36"/>
                          <w:szCs w:val="36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  <w:t>5</w:t>
                      </w:r>
                    </w:p>
                    <w:p w14:paraId="0367375F" w14:textId="77777777" w:rsidR="00440CE9" w:rsidRPr="004F72E8" w:rsidRDefault="00440CE9" w:rsidP="00440CE9">
                      <w:pPr>
                        <w:jc w:val="both"/>
                        <w:rPr>
                          <w:rFonts w:ascii="Consolas" w:hAnsi="Consolas" w:cs="Aharoni"/>
                          <w:color w:val="E0E4EF" w:themeColor="text1" w:themeTint="1A"/>
                          <w:sz w:val="36"/>
                          <w:szCs w:val="36"/>
                          <w:lang w:val="en-US"/>
                          <w14:glow w14:rad="63500">
                            <w14:schemeClr w14:val="bg2">
                              <w14:alpha w14:val="60000"/>
                            </w14:schemeClr>
                          </w14:glow>
                        </w:rPr>
                      </w:pPr>
                    </w:p>
                    <w:p w14:paraId="32BCFE18" w14:textId="77777777" w:rsidR="00440CE9" w:rsidRDefault="00440CE9"/>
                  </w:txbxContent>
                </v:textbox>
              </v:shape>
            </w:pict>
          </mc:Fallback>
        </mc:AlternateContent>
      </w:r>
    </w:p>
    <w:p w14:paraId="43301BD9" w14:textId="77679388" w:rsidR="00E56F35" w:rsidRDefault="00E56F35" w:rsidP="00E56F35">
      <w:pPr>
        <w:rPr>
          <w:noProof/>
          <w:lang w:val="en-US"/>
        </w:rPr>
      </w:pPr>
    </w:p>
    <w:p w14:paraId="27A93A56" w14:textId="43890E13" w:rsidR="00E56F35" w:rsidRDefault="00E56F35" w:rsidP="00E56F35">
      <w:pPr>
        <w:rPr>
          <w:noProof/>
          <w:lang w:val="en-US"/>
        </w:rPr>
      </w:pPr>
    </w:p>
    <w:p w14:paraId="222FBB4D" w14:textId="77777777" w:rsidR="00E56F35" w:rsidRDefault="00E56F35" w:rsidP="00E56F35">
      <w:pPr>
        <w:rPr>
          <w:noProof/>
          <w:lang w:val="en-US"/>
        </w:rPr>
      </w:pPr>
    </w:p>
    <w:p w14:paraId="1C314C72" w14:textId="77777777" w:rsidR="00E56F35" w:rsidRDefault="00E56F35" w:rsidP="00E56F35">
      <w:pPr>
        <w:rPr>
          <w:noProof/>
          <w:lang w:val="en-US"/>
        </w:rPr>
      </w:pPr>
    </w:p>
    <w:p w14:paraId="2A4E723B" w14:textId="4792D75C" w:rsidR="00E56F35" w:rsidRDefault="00E56F35" w:rsidP="00E56F35">
      <w:pPr>
        <w:rPr>
          <w:noProof/>
          <w:lang w:val="en-US"/>
        </w:rPr>
      </w:pPr>
    </w:p>
    <w:p w14:paraId="1E80F97B" w14:textId="77777777" w:rsidR="00E56F35" w:rsidRDefault="00E56F35" w:rsidP="00E56F35">
      <w:pPr>
        <w:rPr>
          <w:noProof/>
          <w:lang w:val="en-US"/>
        </w:rPr>
      </w:pPr>
    </w:p>
    <w:p w14:paraId="54EFB86D" w14:textId="4B6069A6" w:rsidR="00E56F35" w:rsidRDefault="00E56F35" w:rsidP="00E56F35">
      <w:pPr>
        <w:rPr>
          <w:noProof/>
          <w:lang w:val="en-US"/>
        </w:rPr>
      </w:pPr>
    </w:p>
    <w:p w14:paraId="0B831826" w14:textId="77777777" w:rsidR="00E56F35" w:rsidRDefault="00E56F35" w:rsidP="00E56F35">
      <w:pPr>
        <w:rPr>
          <w:noProof/>
          <w:lang w:val="en-US"/>
        </w:rPr>
      </w:pPr>
    </w:p>
    <w:p w14:paraId="3F422885" w14:textId="77777777" w:rsidR="00E56F35" w:rsidRDefault="00E56F35" w:rsidP="00E56F35">
      <w:pPr>
        <w:rPr>
          <w:noProof/>
          <w:lang w:val="en-US"/>
        </w:rPr>
      </w:pPr>
    </w:p>
    <w:p w14:paraId="6819516D" w14:textId="77777777" w:rsidR="00E56F35" w:rsidRDefault="00E56F35" w:rsidP="00E56F35">
      <w:pPr>
        <w:rPr>
          <w:noProof/>
          <w:lang w:val="en-US"/>
        </w:rPr>
      </w:pPr>
    </w:p>
    <w:p w14:paraId="2E55BE02" w14:textId="4CC1E703" w:rsidR="00E56F35" w:rsidRDefault="00E56F35" w:rsidP="00E56F35">
      <w:pPr>
        <w:rPr>
          <w:noProof/>
          <w:lang w:val="en-US"/>
        </w:rPr>
      </w:pPr>
    </w:p>
    <w:p w14:paraId="2A670C6C" w14:textId="77777777" w:rsidR="00FF6092" w:rsidRDefault="0080475F">
      <w:r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25187852" wp14:editId="1DE9E5EF">
            <wp:simplePos x="0" y="0"/>
            <wp:positionH relativeFrom="column">
              <wp:posOffset>-97155</wp:posOffset>
            </wp:positionH>
            <wp:positionV relativeFrom="paragraph">
              <wp:posOffset>73660</wp:posOffset>
            </wp:positionV>
            <wp:extent cx="729716" cy="886003"/>
            <wp:effectExtent l="0" t="0" r="0" b="9525"/>
            <wp:wrapNone/>
            <wp:docPr id="300520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20328" name="Picture 300520328"/>
                    <pic:cNvPicPr/>
                  </pic:nvPicPr>
                  <pic:blipFill rotWithShape="1">
                    <a:blip r:embed="rId10" cstate="print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5" t="3503" r="13217" b="4484"/>
                    <a:stretch/>
                  </pic:blipFill>
                  <pic:spPr bwMode="auto">
                    <a:xfrm>
                      <a:off x="0" y="0"/>
                      <a:ext cx="729716" cy="88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45FD4" w14:textId="3F119A28" w:rsidR="003A3C24" w:rsidRDefault="003A3C24"/>
    <w:p w14:paraId="15ED24A1" w14:textId="77777777" w:rsidR="003A3C24" w:rsidRDefault="003A3C24"/>
    <w:p w14:paraId="45A2FB72" w14:textId="77777777" w:rsidR="003A3C24" w:rsidRPr="003A3C24" w:rsidRDefault="003A3C24" w:rsidP="003A3C24">
      <w:bookmarkStart w:id="0" w:name="_Hlk175593025"/>
      <w:bookmarkEnd w:id="0"/>
      <w:r>
        <w:br w:type="page"/>
      </w:r>
    </w:p>
    <w:sdt>
      <w:sdtPr>
        <w:rPr>
          <w:rFonts w:ascii="Roboto" w:hAnsi="Roboto"/>
          <w:color w:val="0C121E" w:themeColor="accent1"/>
        </w:rPr>
        <w:id w:val="719099263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noProof/>
        </w:rPr>
      </w:sdtEndPr>
      <w:sdtContent>
        <w:p w14:paraId="18951EC8" w14:textId="77777777" w:rsidR="003A3C24" w:rsidRPr="00B75B21" w:rsidRDefault="00547CA6" w:rsidP="003346E4">
          <w:pPr>
            <w:rPr>
              <w:rFonts w:cs="Arial"/>
              <w:sz w:val="48"/>
              <w:szCs w:val="48"/>
              <w14:textFill>
                <w14:gradFill>
                  <w14:gsLst>
                    <w14:gs w14:pos="0">
                      <w14:srgbClr w14:val="002060"/>
                    </w14:gs>
                    <w14:gs w14:pos="52000">
                      <w14:srgbClr w14:val="0070C0"/>
                    </w14:gs>
                    <w14:gs w14:pos="100000">
                      <w14:schemeClr w14:val="bg1">
                        <w14:lumMod w14:val="75000"/>
                      </w14:schemeClr>
                    </w14:gs>
                  </w14:gsLst>
                  <w14:lin w14:ang="10800000" w14:scaled="0"/>
                </w14:gradFill>
              </w14:textFill>
            </w:rPr>
          </w:pPr>
          <w:r w:rsidRPr="00B75B21">
            <w:rPr>
              <w:rFonts w:cs="Arial"/>
              <w:sz w:val="48"/>
              <w:szCs w:val="48"/>
              <w14:textFill>
                <w14:gradFill>
                  <w14:gsLst>
                    <w14:gs w14:pos="0">
                      <w14:srgbClr w14:val="002060"/>
                    </w14:gs>
                    <w14:gs w14:pos="52000">
                      <w14:srgbClr w14:val="0070C0"/>
                    </w14:gs>
                    <w14:gs w14:pos="100000">
                      <w14:schemeClr w14:val="bg1">
                        <w14:lumMod w14:val="75000"/>
                      </w14:schemeClr>
                    </w14:gs>
                  </w14:gsLst>
                  <w14:lin w14:ang="10800000" w14:scaled="0"/>
                </w14:gradFill>
              </w14:textFill>
            </w:rPr>
            <w:t>CON</w:t>
          </w:r>
          <w:r w:rsidR="00D409D4" w:rsidRPr="00B75B21">
            <w:rPr>
              <w:rFonts w:cs="Arial"/>
              <w:sz w:val="48"/>
              <w:szCs w:val="48"/>
              <w14:textFill>
                <w14:gradFill>
                  <w14:gsLst>
                    <w14:gs w14:pos="0">
                      <w14:srgbClr w14:val="002060"/>
                    </w14:gs>
                    <w14:gs w14:pos="52000">
                      <w14:srgbClr w14:val="0070C0"/>
                    </w14:gs>
                    <w14:gs w14:pos="100000">
                      <w14:schemeClr w14:val="bg1">
                        <w14:lumMod w14:val="75000"/>
                      </w14:schemeClr>
                    </w14:gs>
                  </w14:gsLst>
                  <w14:lin w14:ang="10800000" w14:scaled="0"/>
                </w14:gradFill>
              </w14:textFill>
            </w:rPr>
            <w:t>TENT</w:t>
          </w:r>
        </w:p>
        <w:p w14:paraId="2BCA9462" w14:textId="77777777" w:rsidR="003A3C24" w:rsidRPr="000C33B7" w:rsidRDefault="003A3C24" w:rsidP="00230F31">
          <w:pPr>
            <w:rPr>
              <w:rFonts w:cs="Arial"/>
              <w:lang w:val="en-US"/>
            </w:rPr>
          </w:pPr>
        </w:p>
        <w:p w14:paraId="03F63EA5" w14:textId="613A591F" w:rsidR="006B6A23" w:rsidRPr="006B6A23" w:rsidRDefault="003A3C24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r w:rsidRPr="006B6A23">
            <w:rPr>
              <w:rFonts w:cs="Arial"/>
            </w:rPr>
            <w:fldChar w:fldCharType="begin"/>
          </w:r>
          <w:r w:rsidRPr="006B6A23">
            <w:rPr>
              <w:rFonts w:cs="Arial"/>
            </w:rPr>
            <w:instrText xml:space="preserve"> TOC \o "1-3" \h \z \u </w:instrText>
          </w:r>
          <w:r w:rsidRPr="006B6A23">
            <w:rPr>
              <w:rFonts w:cs="Arial"/>
            </w:rPr>
            <w:fldChar w:fldCharType="separate"/>
          </w:r>
          <w:hyperlink w:anchor="_Toc192455021" w:history="1">
            <w:r w:rsidR="006B6A23" w:rsidRPr="006B6A23">
              <w:rPr>
                <w:rStyle w:val="Hyperlink"/>
                <w:noProof/>
              </w:rPr>
              <w:t>1. Download JDK</w:t>
            </w:r>
            <w:r w:rsidR="006B6A23" w:rsidRPr="006B6A23">
              <w:rPr>
                <w:noProof/>
                <w:webHidden/>
              </w:rPr>
              <w:tab/>
            </w:r>
            <w:r w:rsidR="006B6A23" w:rsidRPr="006B6A23">
              <w:rPr>
                <w:noProof/>
                <w:webHidden/>
              </w:rPr>
              <w:fldChar w:fldCharType="begin"/>
            </w:r>
            <w:r w:rsidR="006B6A23" w:rsidRPr="006B6A23">
              <w:rPr>
                <w:noProof/>
                <w:webHidden/>
              </w:rPr>
              <w:instrText xml:space="preserve"> PAGEREF _Toc192455021 \h </w:instrText>
            </w:r>
            <w:r w:rsidR="006B6A23" w:rsidRPr="006B6A23">
              <w:rPr>
                <w:noProof/>
                <w:webHidden/>
              </w:rPr>
            </w:r>
            <w:r w:rsidR="006B6A23" w:rsidRPr="006B6A23">
              <w:rPr>
                <w:noProof/>
                <w:webHidden/>
              </w:rPr>
              <w:fldChar w:fldCharType="separate"/>
            </w:r>
            <w:r w:rsidR="006B6A23" w:rsidRPr="006B6A23">
              <w:rPr>
                <w:noProof/>
                <w:webHidden/>
              </w:rPr>
              <w:t>2</w:t>
            </w:r>
            <w:r w:rsidR="006B6A23" w:rsidRPr="006B6A23">
              <w:rPr>
                <w:noProof/>
                <w:webHidden/>
              </w:rPr>
              <w:fldChar w:fldCharType="end"/>
            </w:r>
          </w:hyperlink>
        </w:p>
        <w:p w14:paraId="18CDF91D" w14:textId="3002D408" w:rsidR="006B6A23" w:rsidRPr="006B6A23" w:rsidRDefault="006B6A2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92455022" w:history="1">
            <w:r w:rsidRPr="006B6A23">
              <w:rPr>
                <w:rStyle w:val="Hyperlink"/>
                <w:noProof/>
              </w:rPr>
              <w:t>2. Set the environment PATH variable in PowerShell:</w:t>
            </w:r>
            <w:r w:rsidRPr="006B6A23">
              <w:rPr>
                <w:noProof/>
                <w:webHidden/>
              </w:rPr>
              <w:tab/>
            </w:r>
            <w:r w:rsidRPr="006B6A23">
              <w:rPr>
                <w:noProof/>
                <w:webHidden/>
              </w:rPr>
              <w:fldChar w:fldCharType="begin"/>
            </w:r>
            <w:r w:rsidRPr="006B6A23">
              <w:rPr>
                <w:noProof/>
                <w:webHidden/>
              </w:rPr>
              <w:instrText xml:space="preserve"> PAGEREF _Toc192455022 \h </w:instrText>
            </w:r>
            <w:r w:rsidRPr="006B6A23">
              <w:rPr>
                <w:noProof/>
                <w:webHidden/>
              </w:rPr>
            </w:r>
            <w:r w:rsidRPr="006B6A23">
              <w:rPr>
                <w:noProof/>
                <w:webHidden/>
              </w:rPr>
              <w:fldChar w:fldCharType="separate"/>
            </w:r>
            <w:r w:rsidRPr="006B6A23">
              <w:rPr>
                <w:noProof/>
                <w:webHidden/>
              </w:rPr>
              <w:t>2</w:t>
            </w:r>
            <w:r w:rsidRPr="006B6A23">
              <w:rPr>
                <w:noProof/>
                <w:webHidden/>
              </w:rPr>
              <w:fldChar w:fldCharType="end"/>
            </w:r>
          </w:hyperlink>
        </w:p>
        <w:p w14:paraId="30DA97B7" w14:textId="3BDAC89D" w:rsidR="006B6A23" w:rsidRPr="006B6A23" w:rsidRDefault="006B6A2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92455023" w:history="1">
            <w:r w:rsidRPr="006B6A23">
              <w:rPr>
                <w:rStyle w:val="Hyperlink"/>
                <w:noProof/>
              </w:rPr>
              <w:t>3. Check that the environment PATH was set:</w:t>
            </w:r>
            <w:r w:rsidRPr="006B6A23">
              <w:rPr>
                <w:noProof/>
                <w:webHidden/>
              </w:rPr>
              <w:tab/>
            </w:r>
            <w:r w:rsidRPr="006B6A23">
              <w:rPr>
                <w:noProof/>
                <w:webHidden/>
              </w:rPr>
              <w:fldChar w:fldCharType="begin"/>
            </w:r>
            <w:r w:rsidRPr="006B6A23">
              <w:rPr>
                <w:noProof/>
                <w:webHidden/>
              </w:rPr>
              <w:instrText xml:space="preserve"> PAGEREF _Toc192455023 \h </w:instrText>
            </w:r>
            <w:r w:rsidRPr="006B6A23">
              <w:rPr>
                <w:noProof/>
                <w:webHidden/>
              </w:rPr>
            </w:r>
            <w:r w:rsidRPr="006B6A23">
              <w:rPr>
                <w:noProof/>
                <w:webHidden/>
              </w:rPr>
              <w:fldChar w:fldCharType="separate"/>
            </w:r>
            <w:r w:rsidRPr="006B6A23">
              <w:rPr>
                <w:noProof/>
                <w:webHidden/>
              </w:rPr>
              <w:t>3</w:t>
            </w:r>
            <w:r w:rsidRPr="006B6A23">
              <w:rPr>
                <w:noProof/>
                <w:webHidden/>
              </w:rPr>
              <w:fldChar w:fldCharType="end"/>
            </w:r>
          </w:hyperlink>
        </w:p>
        <w:p w14:paraId="4CFB1A93" w14:textId="2F5B7E5F" w:rsidR="006B6A23" w:rsidRPr="006B6A23" w:rsidRDefault="006B6A2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92455024" w:history="1">
            <w:r w:rsidRPr="006B6A23">
              <w:rPr>
                <w:rStyle w:val="Hyperlink"/>
                <w:noProof/>
              </w:rPr>
              <w:t>4. Check Javac and Java are properly installed:</w:t>
            </w:r>
            <w:r w:rsidRPr="006B6A23">
              <w:rPr>
                <w:noProof/>
                <w:webHidden/>
              </w:rPr>
              <w:tab/>
            </w:r>
            <w:r w:rsidRPr="006B6A23">
              <w:rPr>
                <w:noProof/>
                <w:webHidden/>
              </w:rPr>
              <w:fldChar w:fldCharType="begin"/>
            </w:r>
            <w:r w:rsidRPr="006B6A23">
              <w:rPr>
                <w:noProof/>
                <w:webHidden/>
              </w:rPr>
              <w:instrText xml:space="preserve"> PAGEREF _Toc192455024 \h </w:instrText>
            </w:r>
            <w:r w:rsidRPr="006B6A23">
              <w:rPr>
                <w:noProof/>
                <w:webHidden/>
              </w:rPr>
            </w:r>
            <w:r w:rsidRPr="006B6A23">
              <w:rPr>
                <w:noProof/>
                <w:webHidden/>
              </w:rPr>
              <w:fldChar w:fldCharType="separate"/>
            </w:r>
            <w:r w:rsidRPr="006B6A23">
              <w:rPr>
                <w:noProof/>
                <w:webHidden/>
              </w:rPr>
              <w:t>3</w:t>
            </w:r>
            <w:r w:rsidRPr="006B6A23">
              <w:rPr>
                <w:noProof/>
                <w:webHidden/>
              </w:rPr>
              <w:fldChar w:fldCharType="end"/>
            </w:r>
          </w:hyperlink>
        </w:p>
        <w:p w14:paraId="58376419" w14:textId="0D24AC9E" w:rsidR="006B6A23" w:rsidRPr="006B6A23" w:rsidRDefault="006B6A2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92455025" w:history="1">
            <w:r w:rsidRPr="006B6A23">
              <w:rPr>
                <w:rStyle w:val="Hyperlink"/>
                <w:noProof/>
              </w:rPr>
              <w:t>5. Write your Java program</w:t>
            </w:r>
            <w:r w:rsidRPr="006B6A23">
              <w:rPr>
                <w:noProof/>
                <w:webHidden/>
              </w:rPr>
              <w:tab/>
            </w:r>
            <w:r w:rsidRPr="006B6A23">
              <w:rPr>
                <w:noProof/>
                <w:webHidden/>
              </w:rPr>
              <w:fldChar w:fldCharType="begin"/>
            </w:r>
            <w:r w:rsidRPr="006B6A23">
              <w:rPr>
                <w:noProof/>
                <w:webHidden/>
              </w:rPr>
              <w:instrText xml:space="preserve"> PAGEREF _Toc192455025 \h </w:instrText>
            </w:r>
            <w:r w:rsidRPr="006B6A23">
              <w:rPr>
                <w:noProof/>
                <w:webHidden/>
              </w:rPr>
            </w:r>
            <w:r w:rsidRPr="006B6A23">
              <w:rPr>
                <w:noProof/>
                <w:webHidden/>
              </w:rPr>
              <w:fldChar w:fldCharType="separate"/>
            </w:r>
            <w:r w:rsidRPr="006B6A23">
              <w:rPr>
                <w:noProof/>
                <w:webHidden/>
              </w:rPr>
              <w:t>4</w:t>
            </w:r>
            <w:r w:rsidRPr="006B6A23">
              <w:rPr>
                <w:noProof/>
                <w:webHidden/>
              </w:rPr>
              <w:fldChar w:fldCharType="end"/>
            </w:r>
          </w:hyperlink>
        </w:p>
        <w:p w14:paraId="60080618" w14:textId="582D5B17" w:rsidR="006B6A23" w:rsidRPr="006B6A23" w:rsidRDefault="006B6A2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92455026" w:history="1">
            <w:r w:rsidRPr="006B6A23">
              <w:rPr>
                <w:rStyle w:val="Hyperlink"/>
                <w:noProof/>
              </w:rPr>
              <w:t>6. Compile the .java file using Javac</w:t>
            </w:r>
            <w:r w:rsidRPr="006B6A23">
              <w:rPr>
                <w:noProof/>
                <w:webHidden/>
              </w:rPr>
              <w:tab/>
            </w:r>
            <w:r w:rsidRPr="006B6A23">
              <w:rPr>
                <w:noProof/>
                <w:webHidden/>
              </w:rPr>
              <w:fldChar w:fldCharType="begin"/>
            </w:r>
            <w:r w:rsidRPr="006B6A23">
              <w:rPr>
                <w:noProof/>
                <w:webHidden/>
              </w:rPr>
              <w:instrText xml:space="preserve"> PAGEREF _Toc192455026 \h </w:instrText>
            </w:r>
            <w:r w:rsidRPr="006B6A23">
              <w:rPr>
                <w:noProof/>
                <w:webHidden/>
              </w:rPr>
            </w:r>
            <w:r w:rsidRPr="006B6A23">
              <w:rPr>
                <w:noProof/>
                <w:webHidden/>
              </w:rPr>
              <w:fldChar w:fldCharType="separate"/>
            </w:r>
            <w:r w:rsidRPr="006B6A23">
              <w:rPr>
                <w:noProof/>
                <w:webHidden/>
              </w:rPr>
              <w:t>4</w:t>
            </w:r>
            <w:r w:rsidRPr="006B6A23">
              <w:rPr>
                <w:noProof/>
                <w:webHidden/>
              </w:rPr>
              <w:fldChar w:fldCharType="end"/>
            </w:r>
          </w:hyperlink>
        </w:p>
        <w:p w14:paraId="2EDEBFF4" w14:textId="7697C7CE" w:rsidR="006B6A23" w:rsidRPr="006B6A23" w:rsidRDefault="006B6A2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92455027" w:history="1">
            <w:r w:rsidRPr="006B6A23">
              <w:rPr>
                <w:rStyle w:val="Hyperlink"/>
                <w:noProof/>
              </w:rPr>
              <w:t>7. Check that the new file was created</w:t>
            </w:r>
            <w:r w:rsidRPr="006B6A23">
              <w:rPr>
                <w:noProof/>
                <w:webHidden/>
              </w:rPr>
              <w:tab/>
            </w:r>
            <w:r w:rsidRPr="006B6A23">
              <w:rPr>
                <w:noProof/>
                <w:webHidden/>
              </w:rPr>
              <w:fldChar w:fldCharType="begin"/>
            </w:r>
            <w:r w:rsidRPr="006B6A23">
              <w:rPr>
                <w:noProof/>
                <w:webHidden/>
              </w:rPr>
              <w:instrText xml:space="preserve"> PAGEREF _Toc192455027 \h </w:instrText>
            </w:r>
            <w:r w:rsidRPr="006B6A23">
              <w:rPr>
                <w:noProof/>
                <w:webHidden/>
              </w:rPr>
            </w:r>
            <w:r w:rsidRPr="006B6A23">
              <w:rPr>
                <w:noProof/>
                <w:webHidden/>
              </w:rPr>
              <w:fldChar w:fldCharType="separate"/>
            </w:r>
            <w:r w:rsidRPr="006B6A23">
              <w:rPr>
                <w:noProof/>
                <w:webHidden/>
              </w:rPr>
              <w:t>5</w:t>
            </w:r>
            <w:r w:rsidRPr="006B6A23">
              <w:rPr>
                <w:noProof/>
                <w:webHidden/>
              </w:rPr>
              <w:fldChar w:fldCharType="end"/>
            </w:r>
          </w:hyperlink>
        </w:p>
        <w:p w14:paraId="3276C96F" w14:textId="0F877CE6" w:rsidR="006B6A23" w:rsidRPr="006B6A23" w:rsidRDefault="006B6A23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en-AU"/>
            </w:rPr>
          </w:pPr>
          <w:hyperlink w:anchor="_Toc192455028" w:history="1">
            <w:r w:rsidRPr="006B6A23">
              <w:rPr>
                <w:rStyle w:val="Hyperlink"/>
                <w:noProof/>
              </w:rPr>
              <w:t>8. Run the program</w:t>
            </w:r>
            <w:r w:rsidRPr="006B6A23">
              <w:rPr>
                <w:noProof/>
                <w:webHidden/>
              </w:rPr>
              <w:tab/>
            </w:r>
            <w:r w:rsidRPr="006B6A23">
              <w:rPr>
                <w:noProof/>
                <w:webHidden/>
              </w:rPr>
              <w:fldChar w:fldCharType="begin"/>
            </w:r>
            <w:r w:rsidRPr="006B6A23">
              <w:rPr>
                <w:noProof/>
                <w:webHidden/>
              </w:rPr>
              <w:instrText xml:space="preserve"> PAGEREF _Toc192455028 \h </w:instrText>
            </w:r>
            <w:r w:rsidRPr="006B6A23">
              <w:rPr>
                <w:noProof/>
                <w:webHidden/>
              </w:rPr>
            </w:r>
            <w:r w:rsidRPr="006B6A23">
              <w:rPr>
                <w:noProof/>
                <w:webHidden/>
              </w:rPr>
              <w:fldChar w:fldCharType="separate"/>
            </w:r>
            <w:r w:rsidRPr="006B6A23">
              <w:rPr>
                <w:noProof/>
                <w:webHidden/>
              </w:rPr>
              <w:t>5</w:t>
            </w:r>
            <w:r w:rsidRPr="006B6A23">
              <w:rPr>
                <w:noProof/>
                <w:webHidden/>
              </w:rPr>
              <w:fldChar w:fldCharType="end"/>
            </w:r>
          </w:hyperlink>
        </w:p>
        <w:p w14:paraId="60440C58" w14:textId="121A8058" w:rsidR="003A3C24" w:rsidRPr="006106F0" w:rsidRDefault="003A3C24" w:rsidP="003A3C24">
          <w:pPr>
            <w:rPr>
              <w:color w:val="0C121E" w:themeColor="accent1"/>
            </w:rPr>
          </w:pPr>
          <w:r w:rsidRPr="006B6A23">
            <w:rPr>
              <w:rFonts w:cs="Arial"/>
              <w:noProof/>
            </w:rPr>
            <w:fldChar w:fldCharType="end"/>
          </w:r>
        </w:p>
      </w:sdtContent>
    </w:sdt>
    <w:p w14:paraId="2D9A8787" w14:textId="77777777" w:rsidR="003A3C24" w:rsidRDefault="003A3C24"/>
    <w:p w14:paraId="08EE90C8" w14:textId="77777777" w:rsidR="006B6A23" w:rsidRDefault="006B6A23"/>
    <w:p w14:paraId="6493C0AF" w14:textId="77777777" w:rsidR="006B6A23" w:rsidRDefault="006B6A23"/>
    <w:p w14:paraId="136669B9" w14:textId="77777777" w:rsidR="006B6A23" w:rsidRDefault="006B6A23"/>
    <w:p w14:paraId="34BDDB15" w14:textId="77777777" w:rsidR="006B6A23" w:rsidRDefault="006B6A23"/>
    <w:p w14:paraId="45DF2D6B" w14:textId="31F4FD52" w:rsidR="006B6A23" w:rsidRDefault="006B6A23">
      <w:r>
        <w:rPr>
          <w:noProof/>
        </w:rPr>
        <w:drawing>
          <wp:inline distT="0" distB="0" distL="0" distR="0" wp14:anchorId="1EA6F22E" wp14:editId="5EEC3B82">
            <wp:extent cx="3855829" cy="2863850"/>
            <wp:effectExtent l="0" t="0" r="0" b="0"/>
            <wp:docPr id="201046296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62967" name="Graphic 5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309" cy="286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51E9" w14:textId="77777777" w:rsidR="006B6A23" w:rsidRDefault="006B6A23"/>
    <w:p w14:paraId="2D89A4CB" w14:textId="77777777" w:rsidR="006B6A23" w:rsidRDefault="006B6A23"/>
    <w:p w14:paraId="1F92D470" w14:textId="77777777" w:rsidR="006B6A23" w:rsidRDefault="006B6A23"/>
    <w:p w14:paraId="1C4E0DAD" w14:textId="77777777" w:rsidR="003A3C24" w:rsidRDefault="003A3C24"/>
    <w:p w14:paraId="737F65AC" w14:textId="7596D976" w:rsidR="00146839" w:rsidRDefault="00146839" w:rsidP="006B6A23">
      <w:pPr>
        <w:pStyle w:val="Heading1"/>
        <w:rPr>
          <w:b/>
          <w:bCs/>
          <w:sz w:val="22"/>
          <w:szCs w:val="22"/>
        </w:rPr>
      </w:pPr>
      <w:bookmarkStart w:id="1" w:name="_Toc192455021"/>
      <w:r w:rsidRPr="006B6A23">
        <w:rPr>
          <w:b/>
          <w:bCs/>
          <w:sz w:val="22"/>
          <w:szCs w:val="22"/>
        </w:rPr>
        <w:lastRenderedPageBreak/>
        <w:t>1. Download JDK</w:t>
      </w:r>
      <w:bookmarkEnd w:id="1"/>
      <w:r w:rsidRPr="006B6A23">
        <w:rPr>
          <w:b/>
          <w:bCs/>
          <w:sz w:val="22"/>
          <w:szCs w:val="22"/>
        </w:rPr>
        <w:t xml:space="preserve"> </w:t>
      </w:r>
    </w:p>
    <w:p w14:paraId="72A1AF0B" w14:textId="77777777" w:rsidR="006B6A23" w:rsidRPr="006B6A23" w:rsidRDefault="006B6A23" w:rsidP="006B6A23"/>
    <w:p w14:paraId="6845BFA1" w14:textId="329AB0DA" w:rsidR="00146839" w:rsidRDefault="00146839" w:rsidP="00146839">
      <w:r>
        <w:t xml:space="preserve"> </w:t>
      </w:r>
      <w:hyperlink r:id="rId13" w:history="1">
        <w:r w:rsidRPr="00146839">
          <w:rPr>
            <w:rStyle w:val="Hyperlink"/>
          </w:rPr>
          <w:t>https://www.oracle.com/java/technologies/downloads/</w:t>
        </w:r>
      </w:hyperlink>
    </w:p>
    <w:p w14:paraId="77FEA557" w14:textId="77777777" w:rsidR="00146839" w:rsidRDefault="00146839" w:rsidP="00146839"/>
    <w:p w14:paraId="22A21C88" w14:textId="23302F00" w:rsidR="00146839" w:rsidRDefault="00146839" w:rsidP="00146839">
      <w:r>
        <w:rPr>
          <w:noProof/>
        </w:rPr>
        <w:drawing>
          <wp:inline distT="0" distB="0" distL="0" distR="0" wp14:anchorId="0A87D3AB" wp14:editId="1B729C41">
            <wp:extent cx="5400040" cy="3103642"/>
            <wp:effectExtent l="19050" t="19050" r="10160" b="20955"/>
            <wp:docPr id="194095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0088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642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39B296" w14:textId="77777777" w:rsidR="00146839" w:rsidRDefault="00146839" w:rsidP="00146839"/>
    <w:p w14:paraId="63BDF3C2" w14:textId="3D04F08E" w:rsidR="00146839" w:rsidRPr="006B6A23" w:rsidRDefault="00146839" w:rsidP="006B6A23">
      <w:pPr>
        <w:pStyle w:val="Heading1"/>
        <w:rPr>
          <w:b/>
          <w:bCs/>
          <w:sz w:val="22"/>
          <w:szCs w:val="22"/>
        </w:rPr>
      </w:pPr>
      <w:bookmarkStart w:id="2" w:name="_Toc192455022"/>
      <w:r w:rsidRPr="006B6A23">
        <w:rPr>
          <w:b/>
          <w:bCs/>
          <w:sz w:val="22"/>
          <w:szCs w:val="22"/>
        </w:rPr>
        <w:t>2. Set the environment</w:t>
      </w:r>
      <w:r w:rsidR="00752915" w:rsidRPr="006B6A23">
        <w:rPr>
          <w:b/>
          <w:bCs/>
          <w:sz w:val="22"/>
          <w:szCs w:val="22"/>
        </w:rPr>
        <w:t xml:space="preserve"> PATH</w:t>
      </w:r>
      <w:r w:rsidRPr="006B6A23">
        <w:rPr>
          <w:b/>
          <w:bCs/>
          <w:sz w:val="22"/>
          <w:szCs w:val="22"/>
        </w:rPr>
        <w:t xml:space="preserve"> variable in PowerShell:</w:t>
      </w:r>
      <w:bookmarkEnd w:id="2"/>
    </w:p>
    <w:p w14:paraId="3789819F" w14:textId="77777777" w:rsidR="00146839" w:rsidRDefault="00146839" w:rsidP="00146839"/>
    <w:p w14:paraId="46555342" w14:textId="4FEB10D9" w:rsidR="00146839" w:rsidRDefault="00146839" w:rsidP="00146839">
      <w:r w:rsidRPr="00146839">
        <w:t>[System.Environment]::SetEnvironmentVariable("Path", $env:Path + ";</w:t>
      </w:r>
      <w:r w:rsidR="00440CE9">
        <w:t>&lt;path to the JDK bin&gt;</w:t>
      </w:r>
      <w:r w:rsidRPr="00146839">
        <w:t>", "User")</w:t>
      </w:r>
    </w:p>
    <w:p w14:paraId="40450341" w14:textId="77777777" w:rsidR="00146839" w:rsidRDefault="00146839" w:rsidP="00146839"/>
    <w:p w14:paraId="508EC05B" w14:textId="55733E45" w:rsidR="00146839" w:rsidRDefault="00146839" w:rsidP="00146839">
      <w:r w:rsidRPr="00146839">
        <w:rPr>
          <w:noProof/>
        </w:rPr>
        <w:drawing>
          <wp:inline distT="0" distB="0" distL="0" distR="0" wp14:anchorId="4128C84A" wp14:editId="42ED22A5">
            <wp:extent cx="5400040" cy="2541270"/>
            <wp:effectExtent l="19050" t="19050" r="10160" b="11430"/>
            <wp:docPr id="18878577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57793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2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8905BA" w14:textId="77777777" w:rsidR="006B6A23" w:rsidRDefault="006B6A23" w:rsidP="00146839"/>
    <w:p w14:paraId="21191F95" w14:textId="4DB65356" w:rsidR="00752915" w:rsidRPr="006B6A23" w:rsidRDefault="00752915" w:rsidP="006B6A23">
      <w:pPr>
        <w:pStyle w:val="Heading1"/>
        <w:rPr>
          <w:b/>
          <w:bCs/>
          <w:sz w:val="22"/>
          <w:szCs w:val="22"/>
        </w:rPr>
      </w:pPr>
      <w:bookmarkStart w:id="3" w:name="_Toc192455023"/>
      <w:r w:rsidRPr="006B6A23">
        <w:rPr>
          <w:b/>
          <w:bCs/>
          <w:sz w:val="22"/>
          <w:szCs w:val="22"/>
        </w:rPr>
        <w:lastRenderedPageBreak/>
        <w:t>3. Check that the environment PATH was set:</w:t>
      </w:r>
      <w:bookmarkEnd w:id="3"/>
    </w:p>
    <w:p w14:paraId="54F3A820" w14:textId="77777777" w:rsidR="00752915" w:rsidRDefault="00752915" w:rsidP="00146839">
      <w:pPr>
        <w:rPr>
          <w:b/>
          <w:bCs/>
        </w:rPr>
      </w:pPr>
    </w:p>
    <w:p w14:paraId="7C094F29" w14:textId="1C81682F" w:rsidR="00752915" w:rsidRDefault="00752915" w:rsidP="00146839">
      <w:r w:rsidRPr="00752915">
        <w:t>$env:Path -split ";"</w:t>
      </w:r>
    </w:p>
    <w:p w14:paraId="62662695" w14:textId="77777777" w:rsidR="00752915" w:rsidRDefault="00752915" w:rsidP="00146839"/>
    <w:p w14:paraId="3A053B6F" w14:textId="42F891A8" w:rsidR="00752915" w:rsidRPr="00752915" w:rsidRDefault="00752915" w:rsidP="00146839">
      <w:r>
        <w:rPr>
          <w:noProof/>
        </w:rPr>
        <w:drawing>
          <wp:inline distT="0" distB="0" distL="0" distR="0" wp14:anchorId="54F8B55E" wp14:editId="04315B3B">
            <wp:extent cx="5400040" cy="3281680"/>
            <wp:effectExtent l="19050" t="19050" r="10160" b="13970"/>
            <wp:docPr id="550306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06168" name="Picture 5503061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C822FF" w14:textId="77777777" w:rsidR="009F7EFF" w:rsidRDefault="009F7EFF"/>
    <w:p w14:paraId="7C90CC65" w14:textId="307A11D7" w:rsidR="00146839" w:rsidRPr="006B6A23" w:rsidRDefault="00752915" w:rsidP="006B6A23">
      <w:pPr>
        <w:pStyle w:val="Heading1"/>
        <w:rPr>
          <w:b/>
          <w:bCs/>
          <w:sz w:val="22"/>
          <w:szCs w:val="22"/>
        </w:rPr>
      </w:pPr>
      <w:bookmarkStart w:id="4" w:name="_Toc192455024"/>
      <w:r w:rsidRPr="006B6A23">
        <w:rPr>
          <w:b/>
          <w:bCs/>
          <w:sz w:val="22"/>
          <w:szCs w:val="22"/>
        </w:rPr>
        <w:t>4. Check Javac and Java are properly installed:</w:t>
      </w:r>
      <w:bookmarkEnd w:id="4"/>
      <w:r w:rsidRPr="006B6A23">
        <w:rPr>
          <w:b/>
          <w:bCs/>
          <w:sz w:val="22"/>
          <w:szCs w:val="22"/>
        </w:rPr>
        <w:t xml:space="preserve"> </w:t>
      </w:r>
    </w:p>
    <w:p w14:paraId="08695C5E" w14:textId="77777777" w:rsidR="00752915" w:rsidRDefault="00752915">
      <w:pPr>
        <w:rPr>
          <w:b/>
          <w:bCs/>
        </w:rPr>
      </w:pPr>
    </w:p>
    <w:p w14:paraId="733EA51B" w14:textId="5F512CD2" w:rsidR="00752915" w:rsidRDefault="00752915">
      <w:r w:rsidRPr="00752915">
        <w:t>javac -version</w:t>
      </w:r>
    </w:p>
    <w:p w14:paraId="297A7809" w14:textId="0EFF1A95" w:rsidR="00752915" w:rsidRDefault="00752915">
      <w:r w:rsidRPr="00752915">
        <w:t>java -version</w:t>
      </w:r>
    </w:p>
    <w:p w14:paraId="04C173A8" w14:textId="77777777" w:rsidR="006B6A23" w:rsidRDefault="006B6A23"/>
    <w:p w14:paraId="55CE027C" w14:textId="6814B5D9" w:rsidR="00752915" w:rsidRDefault="00752915">
      <w:r>
        <w:rPr>
          <w:noProof/>
        </w:rPr>
        <w:drawing>
          <wp:inline distT="0" distB="0" distL="0" distR="0" wp14:anchorId="531FEEFA" wp14:editId="74858FDE">
            <wp:extent cx="4889500" cy="2340681"/>
            <wp:effectExtent l="19050" t="19050" r="25400" b="21590"/>
            <wp:docPr id="130565305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53057" name="Picture 3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938" cy="234232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0CD72" w14:textId="77777777" w:rsidR="006B6A23" w:rsidRDefault="006B6A23">
      <w:pPr>
        <w:rPr>
          <w:b/>
          <w:bCs/>
        </w:rPr>
      </w:pPr>
    </w:p>
    <w:p w14:paraId="0A2049FC" w14:textId="4450A3A0" w:rsidR="00752915" w:rsidRPr="006B6A23" w:rsidRDefault="00AC109F" w:rsidP="006B6A23">
      <w:pPr>
        <w:pStyle w:val="Heading1"/>
        <w:rPr>
          <w:b/>
          <w:bCs/>
          <w:sz w:val="22"/>
          <w:szCs w:val="22"/>
        </w:rPr>
      </w:pPr>
      <w:bookmarkStart w:id="5" w:name="_Toc192455025"/>
      <w:r w:rsidRPr="006B6A23">
        <w:rPr>
          <w:b/>
          <w:bCs/>
          <w:sz w:val="22"/>
          <w:szCs w:val="22"/>
        </w:rPr>
        <w:lastRenderedPageBreak/>
        <w:t xml:space="preserve">5. </w:t>
      </w:r>
      <w:r w:rsidR="006B6A23" w:rsidRPr="006B6A23">
        <w:rPr>
          <w:b/>
          <w:bCs/>
          <w:sz w:val="22"/>
          <w:szCs w:val="22"/>
        </w:rPr>
        <w:t>Write</w:t>
      </w:r>
      <w:r w:rsidRPr="006B6A23">
        <w:rPr>
          <w:b/>
          <w:bCs/>
          <w:sz w:val="22"/>
          <w:szCs w:val="22"/>
        </w:rPr>
        <w:t xml:space="preserve"> your Java program</w:t>
      </w:r>
      <w:bookmarkEnd w:id="5"/>
    </w:p>
    <w:p w14:paraId="16E43A86" w14:textId="77777777" w:rsidR="006B6A23" w:rsidRDefault="006B6A23">
      <w:pPr>
        <w:rPr>
          <w:b/>
          <w:bCs/>
        </w:rPr>
      </w:pPr>
    </w:p>
    <w:p w14:paraId="7E94C0C3" w14:textId="331264FC" w:rsidR="00AC109F" w:rsidRDefault="00AC109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B8E6D2" wp14:editId="09A1C407">
            <wp:extent cx="5400040" cy="2498725"/>
            <wp:effectExtent l="0" t="0" r="0" b="0"/>
            <wp:docPr id="483194693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94693" name="Picture 4" descr="A screen 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3558" w14:textId="77777777" w:rsidR="00AC109F" w:rsidRDefault="00AC109F">
      <w:pPr>
        <w:rPr>
          <w:b/>
          <w:bCs/>
        </w:rPr>
      </w:pPr>
    </w:p>
    <w:p w14:paraId="5975AE78" w14:textId="1628C390" w:rsidR="00AC109F" w:rsidRPr="006B6A23" w:rsidRDefault="00AC109F" w:rsidP="006B6A23">
      <w:pPr>
        <w:pStyle w:val="Heading1"/>
        <w:rPr>
          <w:b/>
          <w:bCs/>
          <w:sz w:val="22"/>
          <w:szCs w:val="22"/>
        </w:rPr>
      </w:pPr>
      <w:bookmarkStart w:id="6" w:name="_Toc192455026"/>
      <w:r w:rsidRPr="006B6A23">
        <w:rPr>
          <w:b/>
          <w:bCs/>
          <w:sz w:val="22"/>
          <w:szCs w:val="22"/>
        </w:rPr>
        <w:t>6. Compile the .java file using Javac</w:t>
      </w:r>
      <w:bookmarkEnd w:id="6"/>
    </w:p>
    <w:p w14:paraId="687EB1B1" w14:textId="73E83496" w:rsidR="00AC109F" w:rsidRDefault="00AC109F"/>
    <w:p w14:paraId="0323EDAD" w14:textId="02ED0EF3" w:rsidR="00AC109F" w:rsidRDefault="00AC109F">
      <w:r>
        <w:t>javac &lt;file name&gt;.java</w:t>
      </w:r>
    </w:p>
    <w:p w14:paraId="170409C6" w14:textId="77777777" w:rsidR="00AC109F" w:rsidRPr="00AC109F" w:rsidRDefault="00AC109F"/>
    <w:p w14:paraId="72B6F434" w14:textId="3FDDF7D4" w:rsidR="00AC109F" w:rsidRDefault="00AC109F">
      <w:pPr>
        <w:rPr>
          <w:b/>
          <w:bCs/>
        </w:rPr>
      </w:pPr>
      <w:r w:rsidRPr="00AC109F">
        <w:rPr>
          <w:b/>
          <w:bCs/>
          <w:noProof/>
        </w:rPr>
        <w:drawing>
          <wp:inline distT="0" distB="0" distL="0" distR="0" wp14:anchorId="417949F8" wp14:editId="190C583C">
            <wp:extent cx="5400040" cy="1919462"/>
            <wp:effectExtent l="19050" t="19050" r="10160" b="24130"/>
            <wp:docPr id="195355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59454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94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D6DD09" w14:textId="77777777" w:rsidR="00AC109F" w:rsidRDefault="00AC109F">
      <w:pPr>
        <w:rPr>
          <w:b/>
          <w:bCs/>
        </w:rPr>
      </w:pPr>
    </w:p>
    <w:p w14:paraId="1ABF878B" w14:textId="77777777" w:rsidR="00EF01DB" w:rsidRDefault="00EF01DB">
      <w:pPr>
        <w:rPr>
          <w:b/>
          <w:bCs/>
        </w:rPr>
      </w:pPr>
    </w:p>
    <w:p w14:paraId="0F8796DE" w14:textId="77777777" w:rsidR="00EF01DB" w:rsidRDefault="00EF01DB">
      <w:pPr>
        <w:rPr>
          <w:b/>
          <w:bCs/>
        </w:rPr>
      </w:pPr>
    </w:p>
    <w:p w14:paraId="023AA1A3" w14:textId="77777777" w:rsidR="00EF01DB" w:rsidRDefault="00EF01DB">
      <w:pPr>
        <w:rPr>
          <w:b/>
          <w:bCs/>
        </w:rPr>
      </w:pPr>
    </w:p>
    <w:p w14:paraId="23BC304B" w14:textId="77777777" w:rsidR="00EF01DB" w:rsidRDefault="00EF01DB">
      <w:pPr>
        <w:rPr>
          <w:b/>
          <w:bCs/>
        </w:rPr>
      </w:pPr>
    </w:p>
    <w:p w14:paraId="52DF7A83" w14:textId="77777777" w:rsidR="00EF01DB" w:rsidRDefault="00EF01DB">
      <w:pPr>
        <w:rPr>
          <w:b/>
          <w:bCs/>
        </w:rPr>
      </w:pPr>
    </w:p>
    <w:p w14:paraId="5BA0D30C" w14:textId="77777777" w:rsidR="00EF01DB" w:rsidRDefault="00EF01DB">
      <w:pPr>
        <w:rPr>
          <w:b/>
          <w:bCs/>
        </w:rPr>
      </w:pPr>
    </w:p>
    <w:p w14:paraId="37D21B49" w14:textId="77777777" w:rsidR="00EF01DB" w:rsidRDefault="00EF01DB">
      <w:pPr>
        <w:rPr>
          <w:b/>
          <w:bCs/>
        </w:rPr>
      </w:pPr>
    </w:p>
    <w:p w14:paraId="0E70D4D3" w14:textId="77777777" w:rsidR="00EF01DB" w:rsidRDefault="00EF01DB">
      <w:pPr>
        <w:rPr>
          <w:b/>
          <w:bCs/>
        </w:rPr>
      </w:pPr>
    </w:p>
    <w:p w14:paraId="604C20CF" w14:textId="04DA2639" w:rsidR="00EF01DB" w:rsidRPr="006B6A23" w:rsidRDefault="00EF01DB" w:rsidP="006B6A23">
      <w:pPr>
        <w:pStyle w:val="Heading1"/>
        <w:rPr>
          <w:b/>
          <w:bCs/>
          <w:sz w:val="22"/>
          <w:szCs w:val="22"/>
        </w:rPr>
      </w:pPr>
      <w:bookmarkStart w:id="7" w:name="_Toc192455027"/>
      <w:r w:rsidRPr="006B6A23">
        <w:rPr>
          <w:b/>
          <w:bCs/>
          <w:sz w:val="22"/>
          <w:szCs w:val="22"/>
        </w:rPr>
        <w:t>7. Check that the new file was created</w:t>
      </w:r>
      <w:bookmarkEnd w:id="7"/>
    </w:p>
    <w:p w14:paraId="6376F41E" w14:textId="77777777" w:rsidR="00EF01DB" w:rsidRDefault="00EF01DB"/>
    <w:p w14:paraId="53DD4FCA" w14:textId="2CA8538A" w:rsidR="00EF01DB" w:rsidRDefault="00EF01DB">
      <w:r>
        <w:rPr>
          <w:b/>
          <w:bCs/>
          <w:noProof/>
        </w:rPr>
        <w:drawing>
          <wp:inline distT="0" distB="0" distL="0" distR="0" wp14:anchorId="5099926C" wp14:editId="29DCDCB8">
            <wp:extent cx="4994174" cy="2498725"/>
            <wp:effectExtent l="19050" t="19050" r="16510" b="15875"/>
            <wp:docPr id="1700114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14574" name="Picture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174" cy="24987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4E9B49" w14:textId="77777777" w:rsidR="00EF01DB" w:rsidRDefault="00EF01DB"/>
    <w:p w14:paraId="7950E8CA" w14:textId="6A31A660" w:rsidR="006B6A23" w:rsidRPr="006B6A23" w:rsidRDefault="00EF01DB" w:rsidP="006B6A23">
      <w:pPr>
        <w:pStyle w:val="Heading1"/>
        <w:rPr>
          <w:b/>
          <w:bCs/>
          <w:sz w:val="22"/>
          <w:szCs w:val="22"/>
        </w:rPr>
      </w:pPr>
      <w:bookmarkStart w:id="8" w:name="_Toc192455028"/>
      <w:r w:rsidRPr="006B6A23">
        <w:rPr>
          <w:b/>
          <w:bCs/>
          <w:sz w:val="22"/>
          <w:szCs w:val="22"/>
        </w:rPr>
        <w:t>8. Run the program</w:t>
      </w:r>
      <w:bookmarkEnd w:id="8"/>
    </w:p>
    <w:p w14:paraId="6008A764" w14:textId="77777777" w:rsidR="006B6A23" w:rsidRDefault="006B6A23">
      <w:pPr>
        <w:rPr>
          <w:b/>
          <w:bCs/>
        </w:rPr>
      </w:pPr>
    </w:p>
    <w:p w14:paraId="67271EF8" w14:textId="52FAEC72" w:rsidR="006B6A23" w:rsidRDefault="006B6A23">
      <w:r>
        <w:t xml:space="preserve">java &lt;file name&gt; </w:t>
      </w:r>
    </w:p>
    <w:p w14:paraId="2E89CF5F" w14:textId="6867036A" w:rsidR="006B6A23" w:rsidRPr="006B6A23" w:rsidRDefault="006B6A23">
      <w:r>
        <w:t>(don’t include the extension in the file name)</w:t>
      </w:r>
    </w:p>
    <w:p w14:paraId="3B741B0F" w14:textId="77777777" w:rsidR="00EF01DB" w:rsidRDefault="00EF01DB">
      <w:pPr>
        <w:rPr>
          <w:b/>
          <w:bCs/>
        </w:rPr>
      </w:pPr>
    </w:p>
    <w:p w14:paraId="3A1CDCA4" w14:textId="26BED560" w:rsidR="00EF01DB" w:rsidRPr="00EF01DB" w:rsidRDefault="006B6A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0C831E" wp14:editId="0EBCE62A">
            <wp:extent cx="4448311" cy="2498725"/>
            <wp:effectExtent l="19050" t="19050" r="28575" b="15875"/>
            <wp:docPr id="1671656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56020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311" cy="24987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25000"/>
                          <a:lumOff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32CE23" w14:textId="77777777" w:rsidR="00AC109F" w:rsidRPr="00AC109F" w:rsidRDefault="00AC109F">
      <w:pPr>
        <w:rPr>
          <w:b/>
          <w:bCs/>
        </w:rPr>
      </w:pPr>
    </w:p>
    <w:sectPr w:rsidR="00AC109F" w:rsidRPr="00AC109F" w:rsidSect="00230F31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pgBorders w:display="firstPage" w:offsetFrom="page">
        <w:top w:val="single" w:sz="18" w:space="24" w:color="B1ED4A" w:themeColor="background1"/>
        <w:left w:val="single" w:sz="18" w:space="24" w:color="B1ED4A" w:themeColor="background1"/>
        <w:bottom w:val="single" w:sz="18" w:space="24" w:color="B1ED4A" w:themeColor="background1"/>
        <w:right w:val="single" w:sz="18" w:space="24" w:color="B1ED4A" w:themeColor="background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9FF398" w14:textId="77777777" w:rsidR="00537E47" w:rsidRDefault="00537E47" w:rsidP="00E56F35">
      <w:pPr>
        <w:spacing w:after="0" w:line="240" w:lineRule="auto"/>
      </w:pPr>
      <w:r>
        <w:separator/>
      </w:r>
    </w:p>
  </w:endnote>
  <w:endnote w:type="continuationSeparator" w:id="0">
    <w:p w14:paraId="3939EC43" w14:textId="77777777" w:rsidR="00537E47" w:rsidRDefault="00537E47" w:rsidP="00E56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3A08FD" w14:textId="77777777" w:rsidR="00AF41D5" w:rsidRDefault="00AF41D5">
    <w:pPr>
      <w:pStyle w:val="Footer"/>
      <w:jc w:val="center"/>
      <w:rPr>
        <w:caps/>
      </w:rPr>
    </w:pPr>
  </w:p>
  <w:p w14:paraId="1977B558" w14:textId="77777777" w:rsidR="00AF41D5" w:rsidRPr="00DA4C79" w:rsidRDefault="00DA4C79">
    <w:pPr>
      <w:pStyle w:val="Footer"/>
      <w:jc w:val="center"/>
      <w:rPr>
        <w:caps/>
        <w:color w:val="0C121E" w:themeColor="accent1"/>
      </w:rPr>
    </w:pPr>
    <w:r>
      <w:rPr>
        <w:caps/>
        <w:noProof/>
      </w:rPr>
      <w:drawing>
        <wp:anchor distT="0" distB="0" distL="114300" distR="114300" simplePos="0" relativeHeight="251659264" behindDoc="0" locked="0" layoutInCell="1" allowOverlap="1" wp14:anchorId="0697FA52" wp14:editId="0F6AC54D">
          <wp:simplePos x="0" y="0"/>
          <wp:positionH relativeFrom="margin">
            <wp:align>left</wp:align>
          </wp:positionH>
          <wp:positionV relativeFrom="paragraph">
            <wp:posOffset>21590</wp:posOffset>
          </wp:positionV>
          <wp:extent cx="233680" cy="291011"/>
          <wp:effectExtent l="0" t="0" r="0" b="0"/>
          <wp:wrapNone/>
          <wp:docPr id="783609167" name="Picture 3" descr="A feather with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3609167" name="Picture 3" descr="A feather with a black background&#10;&#10;Description automatically generated"/>
                  <pic:cNvPicPr/>
                </pic:nvPicPr>
                <pic:blipFill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3680" cy="2910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074A5DF" w14:textId="77777777" w:rsidR="003A3C24" w:rsidRPr="00F0782C" w:rsidRDefault="003A3C24">
    <w:pPr>
      <w:pStyle w:val="Footer"/>
      <w:jc w:val="center"/>
      <w:rPr>
        <w:caps/>
        <w:noProof/>
        <w:color w:val="ACAEB4"/>
      </w:rPr>
    </w:pPr>
    <w:r w:rsidRPr="00F0782C">
      <w:rPr>
        <w:caps/>
        <w:color w:val="ACAEB4"/>
      </w:rPr>
      <w:fldChar w:fldCharType="begin"/>
    </w:r>
    <w:r w:rsidRPr="00F0782C">
      <w:rPr>
        <w:caps/>
        <w:color w:val="ACAEB4"/>
      </w:rPr>
      <w:instrText xml:space="preserve"> PAGE   \* MERGEFORMAT </w:instrText>
    </w:r>
    <w:r w:rsidRPr="00F0782C">
      <w:rPr>
        <w:caps/>
        <w:color w:val="ACAEB4"/>
      </w:rPr>
      <w:fldChar w:fldCharType="separate"/>
    </w:r>
    <w:r w:rsidRPr="00F0782C">
      <w:rPr>
        <w:caps/>
        <w:noProof/>
        <w:color w:val="ACAEB4"/>
      </w:rPr>
      <w:t>2</w:t>
    </w:r>
    <w:r w:rsidRPr="00F0782C">
      <w:rPr>
        <w:caps/>
        <w:noProof/>
        <w:color w:val="ACAEB4"/>
      </w:rPr>
      <w:fldChar w:fldCharType="end"/>
    </w:r>
  </w:p>
  <w:p w14:paraId="360C18A1" w14:textId="77777777" w:rsidR="003A3C24" w:rsidRDefault="003A3C24" w:rsidP="003A3C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B304BB" w14:textId="77777777" w:rsidR="00537E47" w:rsidRDefault="00537E47" w:rsidP="00E56F35">
      <w:pPr>
        <w:spacing w:after="0" w:line="240" w:lineRule="auto"/>
      </w:pPr>
      <w:r>
        <w:separator/>
      </w:r>
    </w:p>
  </w:footnote>
  <w:footnote w:type="continuationSeparator" w:id="0">
    <w:p w14:paraId="6BB08CCE" w14:textId="77777777" w:rsidR="00537E47" w:rsidRDefault="00537E47" w:rsidP="00E56F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61C76A" w14:textId="77777777" w:rsidR="00D25353" w:rsidRDefault="00DA4C7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2E869C8" wp14:editId="292EE1C5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645400" cy="266700"/>
              <wp:effectExtent l="0" t="0" r="0" b="0"/>
              <wp:wrapNone/>
              <wp:docPr id="851577169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45400" cy="266700"/>
                      </a:xfrm>
                      <a:prstGeom prst="rect">
                        <a:avLst/>
                      </a:prstGeom>
                      <a:solidFill>
                        <a:srgbClr val="C7F27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FD1FE4" id="Rectangle 4" o:spid="_x0000_s1026" style="position:absolute;margin-left:0;margin-top:-35.4pt;width:602pt;height:21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" fillcolor="#c7f27a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91BE9"/>
    <w:multiLevelType w:val="hybridMultilevel"/>
    <w:tmpl w:val="D01657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3C04E7"/>
    <w:multiLevelType w:val="hybridMultilevel"/>
    <w:tmpl w:val="7BEEC81C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6C0A89"/>
    <w:multiLevelType w:val="hybridMultilevel"/>
    <w:tmpl w:val="921A6E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D5996"/>
    <w:multiLevelType w:val="hybridMultilevel"/>
    <w:tmpl w:val="614615A2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1636BB"/>
    <w:multiLevelType w:val="hybridMultilevel"/>
    <w:tmpl w:val="9EEADE0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4B0F52"/>
    <w:multiLevelType w:val="hybridMultilevel"/>
    <w:tmpl w:val="89EC8294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CD7D8A"/>
    <w:multiLevelType w:val="hybridMultilevel"/>
    <w:tmpl w:val="B5D2BCF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4950118"/>
    <w:multiLevelType w:val="hybridMultilevel"/>
    <w:tmpl w:val="3E884A1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B9C19A7"/>
    <w:multiLevelType w:val="hybridMultilevel"/>
    <w:tmpl w:val="BCA6BF30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34F3DFC"/>
    <w:multiLevelType w:val="hybridMultilevel"/>
    <w:tmpl w:val="9F702D78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68A46A0"/>
    <w:multiLevelType w:val="hybridMultilevel"/>
    <w:tmpl w:val="3F54E41E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F741D7B"/>
    <w:multiLevelType w:val="hybridMultilevel"/>
    <w:tmpl w:val="62642AC0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91C6839"/>
    <w:multiLevelType w:val="hybridMultilevel"/>
    <w:tmpl w:val="51D278E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9A686C"/>
    <w:multiLevelType w:val="hybridMultilevel"/>
    <w:tmpl w:val="1C4A835E"/>
    <w:lvl w:ilvl="0" w:tplc="7EB0860C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9B5524"/>
    <w:multiLevelType w:val="hybridMultilevel"/>
    <w:tmpl w:val="FB80E276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09469974">
    <w:abstractNumId w:val="12"/>
  </w:num>
  <w:num w:numId="2" w16cid:durableId="987978853">
    <w:abstractNumId w:val="9"/>
  </w:num>
  <w:num w:numId="3" w16cid:durableId="411897293">
    <w:abstractNumId w:val="3"/>
  </w:num>
  <w:num w:numId="4" w16cid:durableId="1547329491">
    <w:abstractNumId w:val="14"/>
  </w:num>
  <w:num w:numId="5" w16cid:durableId="2065062393">
    <w:abstractNumId w:val="1"/>
  </w:num>
  <w:num w:numId="6" w16cid:durableId="1897932871">
    <w:abstractNumId w:val="10"/>
  </w:num>
  <w:num w:numId="7" w16cid:durableId="108814450">
    <w:abstractNumId w:val="8"/>
  </w:num>
  <w:num w:numId="8" w16cid:durableId="1881699028">
    <w:abstractNumId w:val="4"/>
  </w:num>
  <w:num w:numId="9" w16cid:durableId="259653782">
    <w:abstractNumId w:val="6"/>
  </w:num>
  <w:num w:numId="10" w16cid:durableId="900291741">
    <w:abstractNumId w:val="7"/>
  </w:num>
  <w:num w:numId="11" w16cid:durableId="1249342591">
    <w:abstractNumId w:val="0"/>
  </w:num>
  <w:num w:numId="12" w16cid:durableId="87123704">
    <w:abstractNumId w:val="2"/>
  </w:num>
  <w:num w:numId="13" w16cid:durableId="1600873920">
    <w:abstractNumId w:val="5"/>
  </w:num>
  <w:num w:numId="14" w16cid:durableId="1177845674">
    <w:abstractNumId w:val="11"/>
  </w:num>
  <w:num w:numId="15" w16cid:durableId="141061208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displayBackgroundShape/>
  <w:attachedTemplate r:id="rId1"/>
  <w:defaultTabStop w:val="720"/>
  <w:hyphenationZone w:val="425"/>
  <w:characterSpacingControl w:val="doNotCompress"/>
  <w:hdrShapeDefaults>
    <o:shapedefaults v:ext="edit" spidmax="2050">
      <o:colormru v:ext="edit" colors="#004649,#f5f5f5,#fffff0,#fdfdff,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839"/>
    <w:rsid w:val="00011595"/>
    <w:rsid w:val="000125F0"/>
    <w:rsid w:val="00050757"/>
    <w:rsid w:val="00051CCF"/>
    <w:rsid w:val="00065D51"/>
    <w:rsid w:val="00074121"/>
    <w:rsid w:val="00075891"/>
    <w:rsid w:val="000A7659"/>
    <w:rsid w:val="000B334A"/>
    <w:rsid w:val="000B66F1"/>
    <w:rsid w:val="000C33B7"/>
    <w:rsid w:val="000C7F6E"/>
    <w:rsid w:val="00105D46"/>
    <w:rsid w:val="00116227"/>
    <w:rsid w:val="00127AC7"/>
    <w:rsid w:val="00131627"/>
    <w:rsid w:val="00146839"/>
    <w:rsid w:val="00157887"/>
    <w:rsid w:val="00167F29"/>
    <w:rsid w:val="001757A8"/>
    <w:rsid w:val="00187FE1"/>
    <w:rsid w:val="001C1214"/>
    <w:rsid w:val="001C355D"/>
    <w:rsid w:val="001D5C1B"/>
    <w:rsid w:val="001F4CE8"/>
    <w:rsid w:val="00212377"/>
    <w:rsid w:val="00230F31"/>
    <w:rsid w:val="002418A5"/>
    <w:rsid w:val="002506C9"/>
    <w:rsid w:val="00251809"/>
    <w:rsid w:val="00261FE3"/>
    <w:rsid w:val="00264430"/>
    <w:rsid w:val="0028009A"/>
    <w:rsid w:val="0028552B"/>
    <w:rsid w:val="002D3F1E"/>
    <w:rsid w:val="002E37D8"/>
    <w:rsid w:val="002F118C"/>
    <w:rsid w:val="003346E4"/>
    <w:rsid w:val="003521E2"/>
    <w:rsid w:val="003524AC"/>
    <w:rsid w:val="00365ABF"/>
    <w:rsid w:val="00374ED4"/>
    <w:rsid w:val="003935CF"/>
    <w:rsid w:val="00394851"/>
    <w:rsid w:val="003948E7"/>
    <w:rsid w:val="003A1244"/>
    <w:rsid w:val="003A3C24"/>
    <w:rsid w:val="003A6302"/>
    <w:rsid w:val="003C1ED2"/>
    <w:rsid w:val="003D15B0"/>
    <w:rsid w:val="003D51E3"/>
    <w:rsid w:val="003F0C84"/>
    <w:rsid w:val="003F3465"/>
    <w:rsid w:val="003F6BEE"/>
    <w:rsid w:val="00440CE9"/>
    <w:rsid w:val="00456BD4"/>
    <w:rsid w:val="00475695"/>
    <w:rsid w:val="00487364"/>
    <w:rsid w:val="00496875"/>
    <w:rsid w:val="004A1456"/>
    <w:rsid w:val="004C7FF5"/>
    <w:rsid w:val="004F3B5C"/>
    <w:rsid w:val="004F6219"/>
    <w:rsid w:val="004F72E8"/>
    <w:rsid w:val="0050121D"/>
    <w:rsid w:val="0053755C"/>
    <w:rsid w:val="00537E47"/>
    <w:rsid w:val="005431C5"/>
    <w:rsid w:val="00544373"/>
    <w:rsid w:val="00547CA6"/>
    <w:rsid w:val="00571B00"/>
    <w:rsid w:val="00577B0A"/>
    <w:rsid w:val="00592E40"/>
    <w:rsid w:val="005A27FB"/>
    <w:rsid w:val="005A2E06"/>
    <w:rsid w:val="005A6359"/>
    <w:rsid w:val="005B0707"/>
    <w:rsid w:val="005B135D"/>
    <w:rsid w:val="005B36DD"/>
    <w:rsid w:val="005C20EE"/>
    <w:rsid w:val="005D63A8"/>
    <w:rsid w:val="005E2EAE"/>
    <w:rsid w:val="005F252C"/>
    <w:rsid w:val="005F2D38"/>
    <w:rsid w:val="006106F0"/>
    <w:rsid w:val="00614AA7"/>
    <w:rsid w:val="00614CE0"/>
    <w:rsid w:val="00664870"/>
    <w:rsid w:val="00673B08"/>
    <w:rsid w:val="006820DE"/>
    <w:rsid w:val="00692A71"/>
    <w:rsid w:val="006A12F1"/>
    <w:rsid w:val="006A330B"/>
    <w:rsid w:val="006B6A23"/>
    <w:rsid w:val="006C678B"/>
    <w:rsid w:val="006E0618"/>
    <w:rsid w:val="006F1306"/>
    <w:rsid w:val="00702C7D"/>
    <w:rsid w:val="007100BD"/>
    <w:rsid w:val="0072500A"/>
    <w:rsid w:val="0075132D"/>
    <w:rsid w:val="00752915"/>
    <w:rsid w:val="00757E92"/>
    <w:rsid w:val="007714C9"/>
    <w:rsid w:val="0079153D"/>
    <w:rsid w:val="00793FF4"/>
    <w:rsid w:val="007B757B"/>
    <w:rsid w:val="00800C69"/>
    <w:rsid w:val="0080475F"/>
    <w:rsid w:val="008253B3"/>
    <w:rsid w:val="0083594D"/>
    <w:rsid w:val="00835D25"/>
    <w:rsid w:val="008404FB"/>
    <w:rsid w:val="008C302D"/>
    <w:rsid w:val="008C5E20"/>
    <w:rsid w:val="008D2D26"/>
    <w:rsid w:val="00922F6E"/>
    <w:rsid w:val="0094676A"/>
    <w:rsid w:val="00946CE1"/>
    <w:rsid w:val="00980DE2"/>
    <w:rsid w:val="009810EB"/>
    <w:rsid w:val="00992753"/>
    <w:rsid w:val="009A7718"/>
    <w:rsid w:val="009D128A"/>
    <w:rsid w:val="009D5A5A"/>
    <w:rsid w:val="009E1F5E"/>
    <w:rsid w:val="009F7EFF"/>
    <w:rsid w:val="00A05108"/>
    <w:rsid w:val="00A10337"/>
    <w:rsid w:val="00A115CE"/>
    <w:rsid w:val="00A530B2"/>
    <w:rsid w:val="00A56451"/>
    <w:rsid w:val="00A85C36"/>
    <w:rsid w:val="00A92D29"/>
    <w:rsid w:val="00A9505E"/>
    <w:rsid w:val="00AA7F39"/>
    <w:rsid w:val="00AC109F"/>
    <w:rsid w:val="00AC4965"/>
    <w:rsid w:val="00AF41D5"/>
    <w:rsid w:val="00B03501"/>
    <w:rsid w:val="00B06544"/>
    <w:rsid w:val="00B14E91"/>
    <w:rsid w:val="00B16F5C"/>
    <w:rsid w:val="00B21EDD"/>
    <w:rsid w:val="00B235E9"/>
    <w:rsid w:val="00B57D59"/>
    <w:rsid w:val="00B7406B"/>
    <w:rsid w:val="00B75B21"/>
    <w:rsid w:val="00BA2A68"/>
    <w:rsid w:val="00BD15C8"/>
    <w:rsid w:val="00BD4D47"/>
    <w:rsid w:val="00C20E6F"/>
    <w:rsid w:val="00C272D4"/>
    <w:rsid w:val="00C36D70"/>
    <w:rsid w:val="00C445DB"/>
    <w:rsid w:val="00C44BD6"/>
    <w:rsid w:val="00C52867"/>
    <w:rsid w:val="00C643AE"/>
    <w:rsid w:val="00C66364"/>
    <w:rsid w:val="00C71523"/>
    <w:rsid w:val="00C72E21"/>
    <w:rsid w:val="00CB364B"/>
    <w:rsid w:val="00CB569F"/>
    <w:rsid w:val="00CD20D9"/>
    <w:rsid w:val="00CE0C51"/>
    <w:rsid w:val="00CE7237"/>
    <w:rsid w:val="00CF554B"/>
    <w:rsid w:val="00D06DAD"/>
    <w:rsid w:val="00D07B18"/>
    <w:rsid w:val="00D1119D"/>
    <w:rsid w:val="00D11803"/>
    <w:rsid w:val="00D25353"/>
    <w:rsid w:val="00D4083E"/>
    <w:rsid w:val="00D409D4"/>
    <w:rsid w:val="00D535B7"/>
    <w:rsid w:val="00D66F2A"/>
    <w:rsid w:val="00D7138E"/>
    <w:rsid w:val="00D72471"/>
    <w:rsid w:val="00D80999"/>
    <w:rsid w:val="00D83558"/>
    <w:rsid w:val="00DA38B2"/>
    <w:rsid w:val="00DA4C79"/>
    <w:rsid w:val="00DD5969"/>
    <w:rsid w:val="00E039FB"/>
    <w:rsid w:val="00E56B34"/>
    <w:rsid w:val="00E56F35"/>
    <w:rsid w:val="00E8029D"/>
    <w:rsid w:val="00E90A38"/>
    <w:rsid w:val="00EB3F7E"/>
    <w:rsid w:val="00EB5D9B"/>
    <w:rsid w:val="00EC1F96"/>
    <w:rsid w:val="00EE2051"/>
    <w:rsid w:val="00EE76F7"/>
    <w:rsid w:val="00EF01DB"/>
    <w:rsid w:val="00EF4F29"/>
    <w:rsid w:val="00EF69CA"/>
    <w:rsid w:val="00F01496"/>
    <w:rsid w:val="00F0782C"/>
    <w:rsid w:val="00F15147"/>
    <w:rsid w:val="00F55345"/>
    <w:rsid w:val="00F6497B"/>
    <w:rsid w:val="00F65132"/>
    <w:rsid w:val="00F70E51"/>
    <w:rsid w:val="00FA061B"/>
    <w:rsid w:val="00FA4A5B"/>
    <w:rsid w:val="00FC1744"/>
    <w:rsid w:val="00FE0935"/>
    <w:rsid w:val="00FF035C"/>
    <w:rsid w:val="00FF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004649,#f5f5f5,#fffff0,#fdfdff,white"/>
    </o:shapedefaults>
    <o:shapelayout v:ext="edit">
      <o:idmap v:ext="edit" data="2"/>
    </o:shapelayout>
  </w:shapeDefaults>
  <w:decimalSymbol w:val="."/>
  <w:listSeparator w:val=","/>
  <w14:docId w14:val="52CDAD59"/>
  <w15:chartTrackingRefBased/>
  <w15:docId w15:val="{2736BCE3-2EF8-49CA-9ABA-2B0512D59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B21"/>
    <w:rPr>
      <w:rFonts w:ascii="Arial" w:hAnsi="Arial"/>
      <w:color w:val="00206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5B21"/>
    <w:pPr>
      <w:keepNext/>
      <w:keepLines/>
      <w:spacing w:before="240" w:after="0"/>
      <w:outlineLvl w:val="0"/>
    </w:pPr>
    <w:rPr>
      <w:rFonts w:eastAsiaTheme="majorEastAsia" w:cstheme="majorBidi"/>
      <w:sz w:val="4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B21"/>
    <w:rPr>
      <w:rFonts w:ascii="Arial" w:eastAsiaTheme="majorEastAsia" w:hAnsi="Arial" w:cstheme="majorBidi"/>
      <w:color w:val="002060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A3C24"/>
    <w:pPr>
      <w:outlineLvl w:val="9"/>
    </w:pPr>
    <w:rPr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A3C2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3C24"/>
    <w:rPr>
      <w:color w:val="0070C0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3C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C24"/>
    <w:rPr>
      <w:rFonts w:ascii="Roboto" w:hAnsi="Roboto"/>
      <w:color w:val="00FFAA"/>
    </w:rPr>
  </w:style>
  <w:style w:type="paragraph" w:styleId="Footer">
    <w:name w:val="footer"/>
    <w:basedOn w:val="Normal"/>
    <w:link w:val="FooterChar"/>
    <w:uiPriority w:val="99"/>
    <w:unhideWhenUsed/>
    <w:qFormat/>
    <w:rsid w:val="003A3C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C24"/>
    <w:rPr>
      <w:rFonts w:ascii="Roboto" w:hAnsi="Roboto"/>
      <w:color w:val="00FFAA"/>
    </w:rPr>
  </w:style>
  <w:style w:type="paragraph" w:styleId="ListParagraph">
    <w:name w:val="List Paragraph"/>
    <w:basedOn w:val="Normal"/>
    <w:uiPriority w:val="34"/>
    <w:qFormat/>
    <w:rsid w:val="003524A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855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7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www.oracle.com/java/technologies/downloads/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lip\Desktop\Development\Templates\Template%20Hack%20the%20Box%20Light%20Defenitive%20ICTICT530.dotx" TargetMode="External"/></Relationships>
</file>

<file path=word/theme/theme1.xml><?xml version="1.0" encoding="utf-8"?>
<a:theme xmlns:a="http://schemas.openxmlformats.org/drawingml/2006/main" name="Tema de Office">
  <a:themeElements>
    <a:clrScheme name="Custom 11">
      <a:dk1>
        <a:srgbClr val="131926"/>
      </a:dk1>
      <a:lt1>
        <a:srgbClr val="B1ED4A"/>
      </a:lt1>
      <a:dk2>
        <a:srgbClr val="A6B1CB"/>
      </a:dk2>
      <a:lt2>
        <a:srgbClr val="303747"/>
      </a:lt2>
      <a:accent1>
        <a:srgbClr val="0C121E"/>
      </a:accent1>
      <a:accent2>
        <a:srgbClr val="00FFAA"/>
      </a:accent2>
      <a:accent3>
        <a:srgbClr val="00FFAA"/>
      </a:accent3>
      <a:accent4>
        <a:srgbClr val="00FFAA"/>
      </a:accent4>
      <a:accent5>
        <a:srgbClr val="00FFAA"/>
      </a:accent5>
      <a:accent6>
        <a:srgbClr val="00FFAA"/>
      </a:accent6>
      <a:hlink>
        <a:srgbClr val="0070C0"/>
      </a:hlink>
      <a:folHlink>
        <a:srgbClr val="007F54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A9CEF-57B9-468B-9659-CE189ACD6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Hack the Box Light Defenitive ICTICT530</Template>
  <TotalTime>58</TotalTime>
  <Pages>6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Iglesias</dc:creator>
  <cp:keywords/>
  <dc:description/>
  <cp:lastModifiedBy>Felipe Martin Iglesias Garcia</cp:lastModifiedBy>
  <cp:revision>4</cp:revision>
  <cp:lastPrinted>2024-10-21T01:44:00Z</cp:lastPrinted>
  <dcterms:created xsi:type="dcterms:W3CDTF">2025-03-09T12:37:00Z</dcterms:created>
  <dcterms:modified xsi:type="dcterms:W3CDTF">2025-04-08T01:55:00Z</dcterms:modified>
</cp:coreProperties>
</file>